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D45D94" w14:textId="6065EB49" w:rsidR="00B000E8" w:rsidRDefault="00855F01" w:rsidP="00227F02">
      <w:pPr>
        <w:pStyle w:val="Title2"/>
        <w:rPr>
          <w:lang w:val="en-GB"/>
        </w:rPr>
      </w:pPr>
      <w:r>
        <w:rPr>
          <w:lang w:val="en-GB"/>
        </w:rPr>
        <w:t xml:space="preserve">Protocol for </w:t>
      </w:r>
      <w:r w:rsidR="000B4981">
        <w:rPr>
          <w:lang w:val="en-GB"/>
        </w:rPr>
        <w:t>Labelling</w:t>
      </w:r>
    </w:p>
    <w:p w14:paraId="410031AD" w14:textId="6D1C48DF" w:rsidR="00AE4589" w:rsidRDefault="005D781A" w:rsidP="00CD3FFE">
      <w:pPr>
        <w:rPr>
          <w:lang w:val="en-GB" w:eastAsia="zh-CN"/>
        </w:rPr>
      </w:pPr>
      <w:r>
        <w:rPr>
          <w:lang w:val="en-GB" w:eastAsia="zh-CN"/>
        </w:rPr>
        <w:t xml:space="preserve">This protocol </w:t>
      </w:r>
      <w:r w:rsidR="00E27391">
        <w:rPr>
          <w:lang w:val="en-GB" w:eastAsia="zh-CN"/>
        </w:rPr>
        <w:t>shows</w:t>
      </w:r>
      <w:r w:rsidR="00BA7BA4">
        <w:rPr>
          <w:lang w:val="en-GB" w:eastAsia="zh-CN"/>
        </w:rPr>
        <w:t xml:space="preserve"> </w:t>
      </w:r>
      <w:r w:rsidR="00EC479E">
        <w:rPr>
          <w:lang w:val="en-GB" w:eastAsia="zh-CN"/>
        </w:rPr>
        <w:t xml:space="preserve">how to </w:t>
      </w:r>
      <w:r w:rsidR="00C07D2C">
        <w:rPr>
          <w:lang w:val="en-GB" w:eastAsia="zh-CN"/>
        </w:rPr>
        <w:t>us</w:t>
      </w:r>
      <w:r w:rsidR="00D430C5">
        <w:rPr>
          <w:lang w:val="en-GB" w:eastAsia="zh-CN"/>
        </w:rPr>
        <w:t>e</w:t>
      </w:r>
      <w:r w:rsidR="00C07D2C">
        <w:rPr>
          <w:lang w:val="en-GB" w:eastAsia="zh-CN"/>
        </w:rPr>
        <w:t xml:space="preserve"> DeepLabCut</w:t>
      </w:r>
      <w:r w:rsidR="00FB6AC0">
        <w:rPr>
          <w:lang w:val="en-GB" w:eastAsia="zh-CN"/>
        </w:rPr>
        <w:t xml:space="preserve"> (DLC)</w:t>
      </w:r>
      <w:r w:rsidR="00C07D2C">
        <w:rPr>
          <w:lang w:val="en-GB" w:eastAsia="zh-CN"/>
        </w:rPr>
        <w:t xml:space="preserve"> to </w:t>
      </w:r>
      <w:r w:rsidR="00F50CC6">
        <w:rPr>
          <w:lang w:val="en-GB" w:eastAsia="zh-CN"/>
        </w:rPr>
        <w:t xml:space="preserve">label </w:t>
      </w:r>
      <w:r w:rsidR="00C85377">
        <w:rPr>
          <w:lang w:val="en-GB" w:eastAsia="zh-CN"/>
        </w:rPr>
        <w:t xml:space="preserve">videos </w:t>
      </w:r>
      <w:r w:rsidR="00266D88">
        <w:rPr>
          <w:lang w:val="en-GB" w:eastAsia="zh-CN"/>
        </w:rPr>
        <w:t>with</w:t>
      </w:r>
      <w:r w:rsidR="00C85377">
        <w:rPr>
          <w:lang w:val="en-GB" w:eastAsia="zh-CN"/>
        </w:rPr>
        <w:t xml:space="preserve"> </w:t>
      </w:r>
      <w:r w:rsidR="00974822">
        <w:rPr>
          <w:lang w:val="en-GB" w:eastAsia="zh-CN"/>
        </w:rPr>
        <w:t>similar</w:t>
      </w:r>
      <w:r w:rsidR="00C85377">
        <w:rPr>
          <w:lang w:val="en-GB" w:eastAsia="zh-CN"/>
        </w:rPr>
        <w:t xml:space="preserve"> settings</w:t>
      </w:r>
      <w:r w:rsidR="00C747BB">
        <w:rPr>
          <w:lang w:val="en-GB" w:eastAsia="zh-CN"/>
        </w:rPr>
        <w:t xml:space="preserve">, </w:t>
      </w:r>
      <w:r w:rsidR="008371ED">
        <w:rPr>
          <w:lang w:val="en-GB" w:eastAsia="zh-CN"/>
        </w:rPr>
        <w:t>including</w:t>
      </w:r>
      <w:r w:rsidR="00777E0A">
        <w:rPr>
          <w:lang w:val="en-GB" w:eastAsia="zh-CN"/>
        </w:rPr>
        <w:t xml:space="preserve"> </w:t>
      </w:r>
      <w:r w:rsidR="00974822">
        <w:rPr>
          <w:lang w:val="en-GB" w:eastAsia="zh-CN"/>
        </w:rPr>
        <w:t xml:space="preserve">background </w:t>
      </w:r>
      <w:r w:rsidR="00C85377">
        <w:rPr>
          <w:lang w:val="en-GB" w:eastAsia="zh-CN"/>
        </w:rPr>
        <w:t>colour, brightness</w:t>
      </w:r>
      <w:r w:rsidR="00166060">
        <w:rPr>
          <w:lang w:val="en-GB" w:eastAsia="zh-CN"/>
        </w:rPr>
        <w:t>, and the number of mice</w:t>
      </w:r>
      <w:r w:rsidR="00F26C99">
        <w:rPr>
          <w:lang w:val="en-GB" w:eastAsia="zh-CN"/>
        </w:rPr>
        <w:t>.</w:t>
      </w:r>
      <w:r w:rsidR="00312CA0">
        <w:rPr>
          <w:lang w:val="en-GB" w:eastAsia="zh-CN"/>
        </w:rPr>
        <w:t xml:space="preserve"> Figure 1 gives an example of 22 videos </w:t>
      </w:r>
      <w:r w:rsidR="009925EC">
        <w:rPr>
          <w:lang w:val="en-GB" w:eastAsia="zh-CN"/>
        </w:rPr>
        <w:t xml:space="preserve">in a folder, </w:t>
      </w:r>
      <w:r w:rsidR="00EF505D">
        <w:rPr>
          <w:lang w:val="en-GB" w:eastAsia="zh-CN"/>
        </w:rPr>
        <w:t>in dark red and each with a single mouse.</w:t>
      </w:r>
    </w:p>
    <w:p w14:paraId="54570DE0" w14:textId="0DFE2E54" w:rsidR="00A1067D" w:rsidRDefault="00A1067D" w:rsidP="00441BA4">
      <w:pPr>
        <w:pStyle w:val="NoSpacing"/>
        <w:jc w:val="center"/>
        <w:rPr>
          <w:lang w:val="en-GB" w:eastAsia="zh-CN"/>
        </w:rPr>
      </w:pPr>
      <w:r>
        <w:rPr>
          <w:lang w:val="en-GB" w:eastAsia="zh-CN"/>
        </w:rPr>
        <w:t xml:space="preserve">Videos </w:t>
      </w:r>
      <w:r w:rsidR="006124EE">
        <w:rPr>
          <w:lang w:val="en-GB" w:eastAsia="zh-CN"/>
        </w:rPr>
        <w:t>with similar settings</w:t>
      </w:r>
    </w:p>
    <w:p w14:paraId="4C195B87" w14:textId="3DCD2401" w:rsidR="00441BA4" w:rsidRDefault="001F176E" w:rsidP="00441BA4">
      <w:pPr>
        <w:pStyle w:val="NoSpacing"/>
        <w:jc w:val="center"/>
        <w:rPr>
          <w:lang w:val="en-GB" w:eastAsia="zh-CN"/>
        </w:rPr>
      </w:pPr>
      <w:r>
        <w:rPr>
          <w:noProof/>
        </w:rPr>
        <w:drawing>
          <wp:inline distT="0" distB="0" distL="0" distR="0" wp14:anchorId="01EAFC9B" wp14:editId="4D31FEEB">
            <wp:extent cx="5943600" cy="32505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1884" w14:textId="55FEA5D4" w:rsidR="00A31B14" w:rsidRDefault="00A31B14" w:rsidP="00615BE6">
      <w:pPr>
        <w:pStyle w:val="TableFigure"/>
      </w:pPr>
      <w:r w:rsidRPr="00947CB3">
        <w:rPr>
          <w:i/>
          <w:iCs/>
        </w:rPr>
        <w:t>Figure 1</w:t>
      </w:r>
      <w:r>
        <w:t>.</w:t>
      </w:r>
    </w:p>
    <w:p w14:paraId="252C8A16" w14:textId="21E69870" w:rsidR="00C51B00" w:rsidRDefault="00A301D2" w:rsidP="008A0CF2">
      <w:r>
        <w:t>A</w:t>
      </w:r>
      <w:r w:rsidR="00055B00">
        <w:t xml:space="preserve"> Jupyter Notebook </w:t>
      </w:r>
      <w:r w:rsidR="00FB518E">
        <w:t>‘</w:t>
      </w:r>
      <w:r w:rsidR="00055B00" w:rsidRPr="00FB518E">
        <w:t>labelling.ipynb</w:t>
      </w:r>
      <w:r w:rsidR="00FB518E">
        <w:t>’</w:t>
      </w:r>
      <w:r w:rsidR="005967FE">
        <w:t xml:space="preserve"> </w:t>
      </w:r>
      <w:r w:rsidR="00D262FA">
        <w:t xml:space="preserve">has been written </w:t>
      </w:r>
      <w:r w:rsidR="00D02388">
        <w:t xml:space="preserve">to facilitate </w:t>
      </w:r>
      <w:r w:rsidR="005E538C">
        <w:t xml:space="preserve">calling </w:t>
      </w:r>
      <w:r w:rsidR="00F11889">
        <w:t xml:space="preserve">of </w:t>
      </w:r>
      <w:r w:rsidR="005E538C">
        <w:t>DLC functions</w:t>
      </w:r>
      <w:r w:rsidR="003438BE">
        <w:t>, wher</w:t>
      </w:r>
      <w:r w:rsidR="002C1E73">
        <w:t>e</w:t>
      </w:r>
      <w:r w:rsidR="00CC29D6">
        <w:t xml:space="preserve"> </w:t>
      </w:r>
      <w:r w:rsidR="00CD780B">
        <w:t xml:space="preserve">the </w:t>
      </w:r>
      <w:r w:rsidR="00210CF7">
        <w:t>four</w:t>
      </w:r>
      <w:r w:rsidR="00CD780B">
        <w:t xml:space="preserve"> </w:t>
      </w:r>
      <w:r w:rsidR="007D0110">
        <w:t>sub-</w:t>
      </w:r>
      <w:r w:rsidR="00CD780B">
        <w:t xml:space="preserve">headings </w:t>
      </w:r>
      <w:r w:rsidR="00C01C65">
        <w:t xml:space="preserve">break </w:t>
      </w:r>
      <w:r w:rsidR="000B79EB">
        <w:t xml:space="preserve">down </w:t>
      </w:r>
      <w:r w:rsidR="00C01C65">
        <w:t xml:space="preserve">the </w:t>
      </w:r>
      <w:r w:rsidR="002B1DB0">
        <w:t xml:space="preserve">whole </w:t>
      </w:r>
      <w:r w:rsidR="00C01C65">
        <w:t>process into four parts.</w:t>
      </w:r>
      <w:r w:rsidR="00D960EF">
        <w:t xml:space="preserve"> </w:t>
      </w:r>
      <w:r w:rsidR="001E642E">
        <w:t>One by one they will be demonstrated below.</w:t>
      </w:r>
    </w:p>
    <w:p w14:paraId="1293F84D" w14:textId="6301D179" w:rsidR="002E530A" w:rsidRDefault="00110E70" w:rsidP="00110E70">
      <w:pPr>
        <w:pStyle w:val="Heading1"/>
      </w:pPr>
      <w:r>
        <w:t>Create a Project</w:t>
      </w:r>
    </w:p>
    <w:p w14:paraId="57CDF3BC" w14:textId="15D15599" w:rsidR="00390960" w:rsidRDefault="002E1F66" w:rsidP="004316CF">
      <w:pPr>
        <w:pStyle w:val="NoSpacing"/>
        <w:numPr>
          <w:ilvl w:val="0"/>
          <w:numId w:val="25"/>
        </w:numPr>
      </w:pPr>
      <w:r>
        <w:t>R</w:t>
      </w:r>
      <w:r w:rsidR="0050126E">
        <w:t xml:space="preserve">un </w:t>
      </w:r>
      <w:r w:rsidR="001C2878">
        <w:t>Cell 1</w:t>
      </w:r>
      <w:r w:rsidR="00BA1C2B">
        <w:t>.</w:t>
      </w:r>
    </w:p>
    <w:p w14:paraId="7CA88FF3" w14:textId="77777777" w:rsidR="006B0FE3" w:rsidRPr="00E72F7D" w:rsidRDefault="006B0FE3" w:rsidP="006B0FE3">
      <w:pPr>
        <w:shd w:val="clear" w:color="auto" w:fill="FFFFFF"/>
        <w:spacing w:line="291" w:lineRule="atLeast"/>
        <w:ind w:firstLine="0"/>
        <w:jc w:val="left"/>
        <w:rPr>
          <w:rFonts w:ascii="Courier New" w:hAnsi="Courier New" w:cs="Courier New"/>
          <w:color w:val="303F9F"/>
          <w:sz w:val="20"/>
          <w:szCs w:val="20"/>
        </w:rPr>
      </w:pPr>
      <w:r w:rsidRPr="00E72F7D">
        <w:rPr>
          <w:rFonts w:ascii="Courier New" w:hAnsi="Courier New" w:cs="Courier New"/>
          <w:color w:val="303F9F"/>
          <w:sz w:val="20"/>
          <w:szCs w:val="20"/>
        </w:rPr>
        <w:t>In [1]:</w:t>
      </w:r>
    </w:p>
    <w:p w14:paraId="69A74E58" w14:textId="77777777" w:rsidR="006B0FE3" w:rsidRPr="00E72F7D" w:rsidRDefault="006B0FE3" w:rsidP="006B0FE3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E72F7D">
        <w:rPr>
          <w:rStyle w:val="c1"/>
          <w:i/>
          <w:iCs/>
          <w:color w:val="408080"/>
          <w:sz w:val="20"/>
          <w:szCs w:val="18"/>
        </w:rPr>
        <w:t># Import the required libraries</w:t>
      </w:r>
    </w:p>
    <w:p w14:paraId="5275638E" w14:textId="77777777" w:rsidR="006B0FE3" w:rsidRPr="00E72F7D" w:rsidRDefault="006B0FE3" w:rsidP="006B0FE3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E72F7D">
        <w:rPr>
          <w:rStyle w:val="kn"/>
          <w:b/>
          <w:bCs/>
          <w:color w:val="008000"/>
          <w:sz w:val="20"/>
          <w:szCs w:val="18"/>
        </w:rPr>
        <w:t>import</w:t>
      </w:r>
      <w:r w:rsidRPr="00E72F7D">
        <w:rPr>
          <w:color w:val="333333"/>
          <w:sz w:val="20"/>
          <w:szCs w:val="18"/>
        </w:rPr>
        <w:t xml:space="preserve"> </w:t>
      </w:r>
      <w:r w:rsidRPr="00E72F7D">
        <w:rPr>
          <w:rStyle w:val="nn"/>
          <w:b/>
          <w:bCs/>
          <w:color w:val="0000FF"/>
          <w:sz w:val="20"/>
          <w:szCs w:val="18"/>
        </w:rPr>
        <w:t>deeplabcut</w:t>
      </w:r>
      <w:r w:rsidRPr="00E72F7D">
        <w:rPr>
          <w:color w:val="333333"/>
          <w:sz w:val="20"/>
          <w:szCs w:val="18"/>
        </w:rPr>
        <w:t xml:space="preserve"> </w:t>
      </w:r>
      <w:r w:rsidRPr="00E72F7D">
        <w:rPr>
          <w:rStyle w:val="k"/>
          <w:b/>
          <w:bCs/>
          <w:color w:val="008000"/>
          <w:sz w:val="20"/>
          <w:szCs w:val="18"/>
        </w:rPr>
        <w:t>as</w:t>
      </w:r>
      <w:r w:rsidRPr="00E72F7D">
        <w:rPr>
          <w:color w:val="333333"/>
          <w:sz w:val="20"/>
          <w:szCs w:val="18"/>
        </w:rPr>
        <w:t xml:space="preserve"> </w:t>
      </w:r>
      <w:r w:rsidRPr="00E72F7D">
        <w:rPr>
          <w:rStyle w:val="nn"/>
          <w:b/>
          <w:bCs/>
          <w:color w:val="0000FF"/>
          <w:sz w:val="20"/>
          <w:szCs w:val="18"/>
        </w:rPr>
        <w:t>dlc</w:t>
      </w:r>
    </w:p>
    <w:p w14:paraId="7C791367" w14:textId="77777777" w:rsidR="006B0FE3" w:rsidRPr="00E72F7D" w:rsidRDefault="006B0FE3" w:rsidP="006B0FE3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E72F7D">
        <w:rPr>
          <w:rStyle w:val="kn"/>
          <w:b/>
          <w:bCs/>
          <w:color w:val="008000"/>
          <w:sz w:val="20"/>
          <w:szCs w:val="18"/>
        </w:rPr>
        <w:t>import</w:t>
      </w:r>
      <w:r w:rsidRPr="00E72F7D">
        <w:rPr>
          <w:color w:val="333333"/>
          <w:sz w:val="20"/>
          <w:szCs w:val="18"/>
        </w:rPr>
        <w:t xml:space="preserve"> </w:t>
      </w:r>
      <w:r w:rsidRPr="00E72F7D">
        <w:rPr>
          <w:rStyle w:val="nn"/>
          <w:b/>
          <w:bCs/>
          <w:color w:val="0000FF"/>
          <w:sz w:val="20"/>
          <w:szCs w:val="18"/>
        </w:rPr>
        <w:t>os</w:t>
      </w:r>
    </w:p>
    <w:p w14:paraId="4BEA47EF" w14:textId="77777777" w:rsidR="006B0FE3" w:rsidRPr="00E72F7D" w:rsidRDefault="006B0FE3" w:rsidP="006B0FE3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E72F7D">
        <w:rPr>
          <w:rStyle w:val="c1"/>
          <w:i/>
          <w:iCs/>
          <w:color w:val="408080"/>
          <w:sz w:val="20"/>
          <w:szCs w:val="18"/>
        </w:rPr>
        <w:lastRenderedPageBreak/>
        <w:t># Prevent GPU memory from running out</w:t>
      </w:r>
    </w:p>
    <w:p w14:paraId="1E1E34DE" w14:textId="0DA28812" w:rsidR="006B0FE3" w:rsidRPr="00E72F7D" w:rsidRDefault="006B0FE3" w:rsidP="006B0FE3">
      <w:pPr>
        <w:pStyle w:val="HTMLPreformatted"/>
        <w:wordWrap w:val="0"/>
        <w:spacing w:line="291" w:lineRule="atLeast"/>
        <w:rPr>
          <w:rStyle w:val="s1"/>
          <w:color w:val="BA2121"/>
          <w:sz w:val="20"/>
          <w:szCs w:val="18"/>
        </w:rPr>
      </w:pPr>
      <w:r w:rsidRPr="00E72F7D">
        <w:rPr>
          <w:rStyle w:val="n"/>
          <w:color w:val="333333"/>
          <w:sz w:val="20"/>
          <w:szCs w:val="18"/>
        </w:rPr>
        <w:t>os</w:t>
      </w:r>
      <w:r w:rsidRPr="00E72F7D">
        <w:rPr>
          <w:rStyle w:val="o"/>
          <w:color w:val="666666"/>
          <w:sz w:val="20"/>
          <w:szCs w:val="18"/>
        </w:rPr>
        <w:t>.</w:t>
      </w:r>
      <w:r w:rsidRPr="00E72F7D">
        <w:rPr>
          <w:rStyle w:val="n"/>
          <w:color w:val="333333"/>
          <w:sz w:val="20"/>
          <w:szCs w:val="18"/>
        </w:rPr>
        <w:t>environ</w:t>
      </w:r>
      <w:r w:rsidRPr="00E72F7D">
        <w:rPr>
          <w:rStyle w:val="p"/>
          <w:color w:val="333333"/>
          <w:sz w:val="20"/>
          <w:szCs w:val="18"/>
        </w:rPr>
        <w:t>[</w:t>
      </w:r>
      <w:r w:rsidRPr="00E72F7D">
        <w:rPr>
          <w:rStyle w:val="s1"/>
          <w:color w:val="BA2121"/>
          <w:sz w:val="20"/>
          <w:szCs w:val="18"/>
        </w:rPr>
        <w:t>'TF_FORCE_GPU_ALLOW_GROWTH'</w:t>
      </w:r>
      <w:r w:rsidRPr="00E72F7D">
        <w:rPr>
          <w:rStyle w:val="p"/>
          <w:color w:val="333333"/>
          <w:sz w:val="20"/>
          <w:szCs w:val="18"/>
        </w:rPr>
        <w:t>]</w:t>
      </w:r>
      <w:r w:rsidRPr="00E72F7D">
        <w:rPr>
          <w:color w:val="333333"/>
          <w:sz w:val="20"/>
          <w:szCs w:val="18"/>
        </w:rPr>
        <w:t xml:space="preserve"> </w:t>
      </w:r>
      <w:r w:rsidRPr="00E72F7D">
        <w:rPr>
          <w:rStyle w:val="o"/>
          <w:color w:val="666666"/>
          <w:sz w:val="20"/>
          <w:szCs w:val="18"/>
        </w:rPr>
        <w:t>=</w:t>
      </w:r>
      <w:r w:rsidRPr="00E72F7D">
        <w:rPr>
          <w:color w:val="333333"/>
          <w:sz w:val="20"/>
          <w:szCs w:val="18"/>
        </w:rPr>
        <w:t xml:space="preserve"> </w:t>
      </w:r>
      <w:r w:rsidRPr="00E72F7D">
        <w:rPr>
          <w:rStyle w:val="s1"/>
          <w:color w:val="BA2121"/>
          <w:sz w:val="20"/>
          <w:szCs w:val="18"/>
        </w:rPr>
        <w:t>'true'</w:t>
      </w:r>
    </w:p>
    <w:p w14:paraId="2F4AD5CF" w14:textId="77777777" w:rsidR="009E1187" w:rsidRPr="006B0FE3" w:rsidRDefault="009E1187" w:rsidP="006B0FE3">
      <w:pPr>
        <w:pStyle w:val="HTMLPreformatted"/>
        <w:wordWrap w:val="0"/>
        <w:spacing w:line="291" w:lineRule="atLeast"/>
        <w:rPr>
          <w:color w:val="BA2121"/>
        </w:rPr>
      </w:pPr>
    </w:p>
    <w:p w14:paraId="00C9F8A1" w14:textId="6DBB3209" w:rsidR="001F176E" w:rsidRPr="00D63650" w:rsidRDefault="007B01D4" w:rsidP="00B8634D">
      <w:pPr>
        <w:pStyle w:val="NoSpacing"/>
        <w:numPr>
          <w:ilvl w:val="0"/>
          <w:numId w:val="25"/>
        </w:numPr>
      </w:pPr>
      <w:r>
        <w:t>Fill in the blanks in Cell</w:t>
      </w:r>
      <w:r w:rsidR="004427A3">
        <w:t xml:space="preserve"> 2</w:t>
      </w:r>
      <w:r w:rsidR="00F537FF">
        <w:t xml:space="preserve"> and run the Cell</w:t>
      </w:r>
      <w:r w:rsidR="00F1524F" w:rsidRPr="004253EF">
        <w:rPr>
          <w:rFonts w:cstheme="minorHAnsi"/>
        </w:rPr>
        <w:t>.</w:t>
      </w:r>
      <w:r w:rsidR="00685B27">
        <w:rPr>
          <w:rFonts w:cstheme="minorHAnsi"/>
        </w:rPr>
        <w:t xml:space="preserve"> </w:t>
      </w:r>
      <w:r w:rsidR="00A67522">
        <w:rPr>
          <w:rFonts w:cstheme="minorHAnsi"/>
        </w:rPr>
        <w:t>Regarding the Figure 1</w:t>
      </w:r>
      <w:r w:rsidR="00BE172F">
        <w:rPr>
          <w:rFonts w:cstheme="minorHAnsi"/>
        </w:rPr>
        <w:t xml:space="preserve"> example</w:t>
      </w:r>
      <w:r w:rsidR="00A67522">
        <w:rPr>
          <w:rFonts w:cstheme="minorHAnsi"/>
        </w:rPr>
        <w:t xml:space="preserve">, </w:t>
      </w:r>
      <w:r w:rsidR="0077089F">
        <w:rPr>
          <w:rFonts w:cstheme="minorHAnsi"/>
        </w:rPr>
        <w:t>the</w:t>
      </w:r>
      <w:r w:rsidR="00AD0A68">
        <w:rPr>
          <w:rFonts w:cstheme="minorHAnsi"/>
        </w:rPr>
        <w:t xml:space="preserve"> blanks </w:t>
      </w:r>
      <w:r w:rsidR="00F67C5B">
        <w:rPr>
          <w:rFonts w:cstheme="minorHAnsi"/>
        </w:rPr>
        <w:t>have been</w:t>
      </w:r>
      <w:r w:rsidR="00AD0A68">
        <w:rPr>
          <w:rFonts w:cstheme="minorHAnsi"/>
        </w:rPr>
        <w:t xml:space="preserve"> </w:t>
      </w:r>
      <w:r w:rsidR="00C212C3">
        <w:rPr>
          <w:rFonts w:cstheme="minorHAnsi"/>
        </w:rPr>
        <w:t>completed as follows</w:t>
      </w:r>
      <w:r w:rsidR="00CC616D">
        <w:rPr>
          <w:rFonts w:cstheme="minorHAnsi"/>
        </w:rPr>
        <w:t>:</w:t>
      </w:r>
    </w:p>
    <w:p w14:paraId="58480144" w14:textId="77777777" w:rsidR="00B04BE4" w:rsidRPr="00212928" w:rsidRDefault="00B04BE4" w:rsidP="00B04BE4">
      <w:pPr>
        <w:shd w:val="clear" w:color="auto" w:fill="FFFFFF"/>
        <w:spacing w:line="291" w:lineRule="atLeast"/>
        <w:ind w:firstLine="0"/>
        <w:jc w:val="left"/>
        <w:rPr>
          <w:rFonts w:ascii="Courier New" w:hAnsi="Courier New" w:cs="Courier New"/>
          <w:color w:val="303F9F"/>
          <w:sz w:val="20"/>
          <w:szCs w:val="20"/>
        </w:rPr>
      </w:pPr>
      <w:r w:rsidRPr="00212928">
        <w:rPr>
          <w:rFonts w:ascii="Courier New" w:hAnsi="Courier New" w:cs="Courier New"/>
          <w:color w:val="303F9F"/>
          <w:sz w:val="20"/>
          <w:szCs w:val="20"/>
        </w:rPr>
        <w:t>In [2]:</w:t>
      </w:r>
    </w:p>
    <w:p w14:paraId="5D657B52" w14:textId="77777777" w:rsidR="00B04BE4" w:rsidRPr="00212928" w:rsidRDefault="00B04BE4" w:rsidP="00B04BE4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212928">
        <w:rPr>
          <w:rStyle w:val="c1"/>
          <w:i/>
          <w:iCs/>
          <w:color w:val="408080"/>
          <w:sz w:val="20"/>
          <w:szCs w:val="18"/>
        </w:rPr>
        <w:t># Change the current directory to where the videos are</w:t>
      </w:r>
    </w:p>
    <w:p w14:paraId="1938EF07" w14:textId="77777777" w:rsidR="00B04BE4" w:rsidRPr="00212928" w:rsidRDefault="00B04BE4" w:rsidP="00B04BE4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212928">
        <w:rPr>
          <w:rStyle w:val="n"/>
          <w:color w:val="333333"/>
          <w:sz w:val="20"/>
          <w:szCs w:val="18"/>
        </w:rPr>
        <w:t>os</w:t>
      </w:r>
      <w:r w:rsidRPr="00212928">
        <w:rPr>
          <w:rStyle w:val="o"/>
          <w:color w:val="666666"/>
          <w:sz w:val="20"/>
          <w:szCs w:val="18"/>
        </w:rPr>
        <w:t>.</w:t>
      </w:r>
      <w:r w:rsidRPr="00212928">
        <w:rPr>
          <w:rStyle w:val="n"/>
          <w:color w:val="333333"/>
          <w:sz w:val="20"/>
          <w:szCs w:val="18"/>
        </w:rPr>
        <w:t>chdir</w:t>
      </w:r>
      <w:r w:rsidRPr="00212928">
        <w:rPr>
          <w:rStyle w:val="p"/>
          <w:color w:val="333333"/>
          <w:sz w:val="20"/>
          <w:szCs w:val="18"/>
        </w:rPr>
        <w:t>(</w:t>
      </w:r>
      <w:r w:rsidRPr="00212928">
        <w:rPr>
          <w:rStyle w:val="sa"/>
          <w:color w:val="333333"/>
          <w:sz w:val="20"/>
          <w:szCs w:val="18"/>
        </w:rPr>
        <w:t>r</w:t>
      </w:r>
      <w:r w:rsidRPr="00212928">
        <w:rPr>
          <w:rStyle w:val="s1"/>
          <w:color w:val="BA2121"/>
          <w:sz w:val="20"/>
          <w:szCs w:val="18"/>
        </w:rPr>
        <w:t>'C:\DLC'</w:t>
      </w:r>
      <w:r w:rsidRPr="00212928">
        <w:rPr>
          <w:rStyle w:val="p"/>
          <w:color w:val="333333"/>
          <w:sz w:val="20"/>
          <w:szCs w:val="18"/>
        </w:rPr>
        <w:t>)</w:t>
      </w:r>
    </w:p>
    <w:p w14:paraId="3836AB25" w14:textId="77777777" w:rsidR="00B04BE4" w:rsidRPr="00212928" w:rsidRDefault="00B04BE4" w:rsidP="00B04BE4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212928">
        <w:rPr>
          <w:rStyle w:val="c1"/>
          <w:i/>
          <w:iCs/>
          <w:color w:val="408080"/>
          <w:sz w:val="20"/>
          <w:szCs w:val="18"/>
        </w:rPr>
        <w:t># Name the project the filename of the video that comes first in alphabetical order, without the suffix .avi/.mp4</w:t>
      </w:r>
    </w:p>
    <w:p w14:paraId="24508ED9" w14:textId="77777777" w:rsidR="00B04BE4" w:rsidRPr="00212928" w:rsidRDefault="00B04BE4" w:rsidP="00B04BE4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212928">
        <w:rPr>
          <w:rStyle w:val="n"/>
          <w:color w:val="333333"/>
          <w:sz w:val="20"/>
          <w:szCs w:val="18"/>
        </w:rPr>
        <w:t>task</w:t>
      </w:r>
      <w:r w:rsidRPr="00212928">
        <w:rPr>
          <w:color w:val="333333"/>
          <w:sz w:val="20"/>
          <w:szCs w:val="18"/>
        </w:rPr>
        <w:t xml:space="preserve"> </w:t>
      </w:r>
      <w:r w:rsidRPr="00212928">
        <w:rPr>
          <w:rStyle w:val="o"/>
          <w:color w:val="666666"/>
          <w:sz w:val="20"/>
          <w:szCs w:val="18"/>
        </w:rPr>
        <w:t>=</w:t>
      </w:r>
      <w:r w:rsidRPr="00212928">
        <w:rPr>
          <w:color w:val="333333"/>
          <w:sz w:val="20"/>
          <w:szCs w:val="18"/>
        </w:rPr>
        <w:t xml:space="preserve"> </w:t>
      </w:r>
      <w:r w:rsidRPr="00212928">
        <w:rPr>
          <w:rStyle w:val="s1"/>
          <w:color w:val="BA2121"/>
          <w:sz w:val="20"/>
          <w:szCs w:val="18"/>
        </w:rPr>
        <w:t>'1053 SI_A, Mar 22, 9 14 20'</w:t>
      </w:r>
    </w:p>
    <w:p w14:paraId="4184DD98" w14:textId="77777777" w:rsidR="00B04BE4" w:rsidRPr="00212928" w:rsidRDefault="00B04BE4" w:rsidP="00B04BE4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212928">
        <w:rPr>
          <w:rStyle w:val="c1"/>
          <w:i/>
          <w:iCs/>
          <w:color w:val="408080"/>
          <w:sz w:val="20"/>
          <w:szCs w:val="18"/>
        </w:rPr>
        <w:t># Type in the filename of each video below, with the suffix</w:t>
      </w:r>
    </w:p>
    <w:p w14:paraId="2135E3FE" w14:textId="77777777" w:rsidR="00B04BE4" w:rsidRPr="00212928" w:rsidRDefault="00B04BE4" w:rsidP="00B04BE4">
      <w:pPr>
        <w:pStyle w:val="HTMLPreformatted"/>
        <w:wordWrap w:val="0"/>
        <w:spacing w:line="291" w:lineRule="atLeast"/>
        <w:rPr>
          <w:rStyle w:val="s1"/>
          <w:color w:val="BA2121"/>
          <w:sz w:val="20"/>
          <w:szCs w:val="18"/>
        </w:rPr>
      </w:pPr>
      <w:r w:rsidRPr="00212928">
        <w:rPr>
          <w:rStyle w:val="n"/>
          <w:color w:val="333333"/>
          <w:sz w:val="20"/>
          <w:szCs w:val="18"/>
        </w:rPr>
        <w:t>videos</w:t>
      </w:r>
      <w:r w:rsidRPr="00212928">
        <w:rPr>
          <w:color w:val="333333"/>
          <w:sz w:val="20"/>
          <w:szCs w:val="18"/>
        </w:rPr>
        <w:t xml:space="preserve"> </w:t>
      </w:r>
      <w:r w:rsidRPr="00212928">
        <w:rPr>
          <w:rStyle w:val="o"/>
          <w:color w:val="666666"/>
          <w:sz w:val="20"/>
          <w:szCs w:val="18"/>
        </w:rPr>
        <w:t>=</w:t>
      </w:r>
      <w:r w:rsidRPr="00212928">
        <w:rPr>
          <w:color w:val="333333"/>
          <w:sz w:val="20"/>
          <w:szCs w:val="18"/>
        </w:rPr>
        <w:t xml:space="preserve"> </w:t>
      </w:r>
      <w:r w:rsidRPr="00212928">
        <w:rPr>
          <w:rStyle w:val="p"/>
          <w:color w:val="333333"/>
          <w:sz w:val="20"/>
          <w:szCs w:val="18"/>
        </w:rPr>
        <w:t>[</w:t>
      </w:r>
      <w:r w:rsidRPr="00212928">
        <w:rPr>
          <w:rStyle w:val="s1"/>
          <w:color w:val="BA2121"/>
          <w:sz w:val="20"/>
          <w:szCs w:val="18"/>
        </w:rPr>
        <w:t>'1053 SI_A, Mar 22, 9 14 20.avi',</w:t>
      </w:r>
    </w:p>
    <w:p w14:paraId="2B783D99" w14:textId="77777777" w:rsidR="00B04BE4" w:rsidRPr="00212928" w:rsidRDefault="00B04BE4" w:rsidP="00B04BE4">
      <w:pPr>
        <w:pStyle w:val="HTMLPreformatted"/>
        <w:wordWrap w:val="0"/>
        <w:spacing w:line="291" w:lineRule="atLeast"/>
        <w:rPr>
          <w:rStyle w:val="s1"/>
          <w:color w:val="BA2121"/>
          <w:sz w:val="20"/>
          <w:szCs w:val="18"/>
        </w:rPr>
      </w:pPr>
      <w:r w:rsidRPr="00212928">
        <w:rPr>
          <w:rStyle w:val="s1"/>
          <w:color w:val="BA2121"/>
          <w:sz w:val="20"/>
          <w:szCs w:val="18"/>
        </w:rPr>
        <w:t xml:space="preserve">          '1053 SI_B, Mar 22, 9 22 38.avi',</w:t>
      </w:r>
    </w:p>
    <w:p w14:paraId="3EDFE482" w14:textId="77777777" w:rsidR="00B04BE4" w:rsidRPr="00212928" w:rsidRDefault="00B04BE4" w:rsidP="00B04BE4">
      <w:pPr>
        <w:pStyle w:val="HTMLPreformatted"/>
        <w:wordWrap w:val="0"/>
        <w:spacing w:line="291" w:lineRule="atLeast"/>
        <w:rPr>
          <w:rStyle w:val="s1"/>
          <w:color w:val="BA2121"/>
          <w:sz w:val="20"/>
          <w:szCs w:val="18"/>
        </w:rPr>
      </w:pPr>
      <w:r w:rsidRPr="00212928">
        <w:rPr>
          <w:rStyle w:val="s1"/>
          <w:color w:val="BA2121"/>
          <w:sz w:val="20"/>
          <w:szCs w:val="18"/>
        </w:rPr>
        <w:t xml:space="preserve">          '1054 SI_A, Mar 22, 10 59 20.avi',</w:t>
      </w:r>
    </w:p>
    <w:p w14:paraId="2E4E2578" w14:textId="77777777" w:rsidR="00B04BE4" w:rsidRPr="00212928" w:rsidRDefault="00B04BE4" w:rsidP="00B04BE4">
      <w:pPr>
        <w:pStyle w:val="HTMLPreformatted"/>
        <w:wordWrap w:val="0"/>
        <w:spacing w:line="291" w:lineRule="atLeast"/>
        <w:rPr>
          <w:rStyle w:val="s1"/>
          <w:color w:val="BA2121"/>
          <w:sz w:val="20"/>
          <w:szCs w:val="18"/>
        </w:rPr>
      </w:pPr>
      <w:r w:rsidRPr="00212928">
        <w:rPr>
          <w:rStyle w:val="s1"/>
          <w:color w:val="BA2121"/>
          <w:sz w:val="20"/>
          <w:szCs w:val="18"/>
        </w:rPr>
        <w:t xml:space="preserve">          '1054 SI_B(1), Mar 22, 11 5 25.avi',</w:t>
      </w:r>
    </w:p>
    <w:p w14:paraId="0700490F" w14:textId="77777777" w:rsidR="00B04BE4" w:rsidRPr="00212928" w:rsidRDefault="00B04BE4" w:rsidP="00B04BE4">
      <w:pPr>
        <w:pStyle w:val="HTMLPreformatted"/>
        <w:wordWrap w:val="0"/>
        <w:spacing w:line="291" w:lineRule="atLeast"/>
        <w:rPr>
          <w:rStyle w:val="s1"/>
          <w:color w:val="BA2121"/>
          <w:sz w:val="20"/>
          <w:szCs w:val="18"/>
        </w:rPr>
      </w:pPr>
      <w:r w:rsidRPr="00212928">
        <w:rPr>
          <w:rStyle w:val="s1"/>
          <w:color w:val="BA2121"/>
          <w:sz w:val="20"/>
          <w:szCs w:val="18"/>
        </w:rPr>
        <w:t xml:space="preserve">          '1054 SI_B(2), Mar 22, 11 7 31.avi',</w:t>
      </w:r>
    </w:p>
    <w:p w14:paraId="30FF7D79" w14:textId="77777777" w:rsidR="00B04BE4" w:rsidRPr="00212928" w:rsidRDefault="00B04BE4" w:rsidP="00B04BE4">
      <w:pPr>
        <w:pStyle w:val="HTMLPreformatted"/>
        <w:wordWrap w:val="0"/>
        <w:spacing w:line="291" w:lineRule="atLeast"/>
        <w:rPr>
          <w:rStyle w:val="s1"/>
          <w:color w:val="BA2121"/>
          <w:sz w:val="20"/>
          <w:szCs w:val="18"/>
        </w:rPr>
      </w:pPr>
      <w:r w:rsidRPr="00212928">
        <w:rPr>
          <w:rStyle w:val="s1"/>
          <w:color w:val="BA2121"/>
          <w:sz w:val="20"/>
          <w:szCs w:val="18"/>
        </w:rPr>
        <w:t xml:space="preserve">          '1056 SI_A, Mar 22, 12 45 13.avi',</w:t>
      </w:r>
    </w:p>
    <w:p w14:paraId="547D4733" w14:textId="77777777" w:rsidR="00B04BE4" w:rsidRPr="00212928" w:rsidRDefault="00B04BE4" w:rsidP="00B04BE4">
      <w:pPr>
        <w:pStyle w:val="HTMLPreformatted"/>
        <w:wordWrap w:val="0"/>
        <w:spacing w:line="291" w:lineRule="atLeast"/>
        <w:rPr>
          <w:rStyle w:val="s1"/>
          <w:color w:val="BA2121"/>
          <w:sz w:val="20"/>
          <w:szCs w:val="18"/>
        </w:rPr>
      </w:pPr>
      <w:r w:rsidRPr="00212928">
        <w:rPr>
          <w:rStyle w:val="s1"/>
          <w:color w:val="BA2121"/>
          <w:sz w:val="20"/>
          <w:szCs w:val="18"/>
        </w:rPr>
        <w:t xml:space="preserve">          '1056 SI_B, Mar 22, 12 52 59.avi',</w:t>
      </w:r>
    </w:p>
    <w:p w14:paraId="65214ADD" w14:textId="77777777" w:rsidR="00B04BE4" w:rsidRPr="00212928" w:rsidRDefault="00B04BE4" w:rsidP="00B04BE4">
      <w:pPr>
        <w:pStyle w:val="HTMLPreformatted"/>
        <w:wordWrap w:val="0"/>
        <w:spacing w:line="291" w:lineRule="atLeast"/>
        <w:rPr>
          <w:rStyle w:val="s1"/>
          <w:color w:val="BA2121"/>
          <w:sz w:val="20"/>
          <w:szCs w:val="18"/>
        </w:rPr>
      </w:pPr>
      <w:r w:rsidRPr="00212928">
        <w:rPr>
          <w:rStyle w:val="s1"/>
          <w:color w:val="BA2121"/>
          <w:sz w:val="20"/>
          <w:szCs w:val="18"/>
        </w:rPr>
        <w:t xml:space="preserve">          '1057 SI_A, Mar 22, 9 47 10.avi',</w:t>
      </w:r>
    </w:p>
    <w:p w14:paraId="4941EA3C" w14:textId="77777777" w:rsidR="00B04BE4" w:rsidRPr="00212928" w:rsidRDefault="00B04BE4" w:rsidP="00B04BE4">
      <w:pPr>
        <w:pStyle w:val="HTMLPreformatted"/>
        <w:wordWrap w:val="0"/>
        <w:spacing w:line="291" w:lineRule="atLeast"/>
        <w:rPr>
          <w:rStyle w:val="s1"/>
          <w:color w:val="BA2121"/>
          <w:sz w:val="20"/>
          <w:szCs w:val="18"/>
        </w:rPr>
      </w:pPr>
      <w:r w:rsidRPr="00212928">
        <w:rPr>
          <w:rStyle w:val="s1"/>
          <w:color w:val="BA2121"/>
          <w:sz w:val="20"/>
          <w:szCs w:val="18"/>
        </w:rPr>
        <w:t xml:space="preserve">          '1057 SI_B, Mar 22, 9 54 23.avi',</w:t>
      </w:r>
    </w:p>
    <w:p w14:paraId="00C3D37F" w14:textId="77777777" w:rsidR="00B04BE4" w:rsidRPr="00212928" w:rsidRDefault="00B04BE4" w:rsidP="00B04BE4">
      <w:pPr>
        <w:pStyle w:val="HTMLPreformatted"/>
        <w:wordWrap w:val="0"/>
        <w:spacing w:line="291" w:lineRule="atLeast"/>
        <w:rPr>
          <w:rStyle w:val="s1"/>
          <w:color w:val="BA2121"/>
          <w:sz w:val="20"/>
          <w:szCs w:val="18"/>
        </w:rPr>
      </w:pPr>
      <w:r w:rsidRPr="00212928">
        <w:rPr>
          <w:rStyle w:val="s1"/>
          <w:color w:val="BA2121"/>
          <w:sz w:val="20"/>
          <w:szCs w:val="18"/>
        </w:rPr>
        <w:t xml:space="preserve">          '1058 SI_A, Mar 22, 11 29 9.avi',</w:t>
      </w:r>
    </w:p>
    <w:p w14:paraId="73955E7D" w14:textId="77777777" w:rsidR="00B04BE4" w:rsidRPr="00212928" w:rsidRDefault="00B04BE4" w:rsidP="00B04BE4">
      <w:pPr>
        <w:pStyle w:val="HTMLPreformatted"/>
        <w:wordWrap w:val="0"/>
        <w:spacing w:line="291" w:lineRule="atLeast"/>
        <w:rPr>
          <w:rStyle w:val="s1"/>
          <w:color w:val="BA2121"/>
          <w:sz w:val="20"/>
          <w:szCs w:val="18"/>
        </w:rPr>
      </w:pPr>
      <w:r w:rsidRPr="00212928">
        <w:rPr>
          <w:rStyle w:val="s1"/>
          <w:color w:val="BA2121"/>
          <w:sz w:val="20"/>
          <w:szCs w:val="18"/>
        </w:rPr>
        <w:t xml:space="preserve">          '1058 SI_B(1), Mar 22, 11 42 4.avi',</w:t>
      </w:r>
    </w:p>
    <w:p w14:paraId="4456D9D2" w14:textId="77777777" w:rsidR="00B04BE4" w:rsidRPr="00212928" w:rsidRDefault="00B04BE4" w:rsidP="00B04BE4">
      <w:pPr>
        <w:pStyle w:val="HTMLPreformatted"/>
        <w:wordWrap w:val="0"/>
        <w:spacing w:line="291" w:lineRule="atLeast"/>
        <w:rPr>
          <w:rStyle w:val="s1"/>
          <w:color w:val="BA2121"/>
          <w:sz w:val="20"/>
          <w:szCs w:val="18"/>
        </w:rPr>
      </w:pPr>
      <w:r w:rsidRPr="00212928">
        <w:rPr>
          <w:rStyle w:val="s1"/>
          <w:color w:val="BA2121"/>
          <w:sz w:val="20"/>
          <w:szCs w:val="18"/>
        </w:rPr>
        <w:t xml:space="preserve">          '1058 SI_B(2), Mar 22, 11 51 37.avi',</w:t>
      </w:r>
    </w:p>
    <w:p w14:paraId="52EF2EC5" w14:textId="77777777" w:rsidR="00B04BE4" w:rsidRPr="00212928" w:rsidRDefault="00B04BE4" w:rsidP="00B04BE4">
      <w:pPr>
        <w:pStyle w:val="HTMLPreformatted"/>
        <w:wordWrap w:val="0"/>
        <w:spacing w:line="291" w:lineRule="atLeast"/>
        <w:rPr>
          <w:rStyle w:val="s1"/>
          <w:color w:val="BA2121"/>
          <w:sz w:val="20"/>
          <w:szCs w:val="18"/>
        </w:rPr>
      </w:pPr>
      <w:r w:rsidRPr="00212928">
        <w:rPr>
          <w:rStyle w:val="s1"/>
          <w:color w:val="BA2121"/>
          <w:sz w:val="20"/>
          <w:szCs w:val="18"/>
        </w:rPr>
        <w:t xml:space="preserve">          '1058 SI_B(3), Mar 22, 12 2 46.avi',</w:t>
      </w:r>
    </w:p>
    <w:p w14:paraId="3CE22178" w14:textId="77777777" w:rsidR="00B04BE4" w:rsidRPr="00212928" w:rsidRDefault="00B04BE4" w:rsidP="00B04BE4">
      <w:pPr>
        <w:pStyle w:val="HTMLPreformatted"/>
        <w:wordWrap w:val="0"/>
        <w:spacing w:line="291" w:lineRule="atLeast"/>
        <w:rPr>
          <w:rStyle w:val="s1"/>
          <w:color w:val="BA2121"/>
          <w:sz w:val="20"/>
          <w:szCs w:val="18"/>
        </w:rPr>
      </w:pPr>
      <w:r w:rsidRPr="00212928">
        <w:rPr>
          <w:rStyle w:val="s1"/>
          <w:color w:val="BA2121"/>
          <w:sz w:val="20"/>
          <w:szCs w:val="18"/>
        </w:rPr>
        <w:t xml:space="preserve">          '1059 SI_A, Mar 22, 13 14 40.avi',</w:t>
      </w:r>
    </w:p>
    <w:p w14:paraId="4A2AD3A2" w14:textId="77777777" w:rsidR="00B04BE4" w:rsidRPr="00212928" w:rsidRDefault="00B04BE4" w:rsidP="00B04BE4">
      <w:pPr>
        <w:pStyle w:val="HTMLPreformatted"/>
        <w:wordWrap w:val="0"/>
        <w:spacing w:line="291" w:lineRule="atLeast"/>
        <w:rPr>
          <w:rStyle w:val="s1"/>
          <w:color w:val="BA2121"/>
          <w:sz w:val="20"/>
          <w:szCs w:val="18"/>
        </w:rPr>
      </w:pPr>
      <w:r w:rsidRPr="00212928">
        <w:rPr>
          <w:rStyle w:val="s1"/>
          <w:color w:val="BA2121"/>
          <w:sz w:val="20"/>
          <w:szCs w:val="18"/>
        </w:rPr>
        <w:t xml:space="preserve">          '1059 SI_B, Mar 22, 13 22 17.avi',</w:t>
      </w:r>
    </w:p>
    <w:p w14:paraId="6805BBED" w14:textId="77777777" w:rsidR="00B04BE4" w:rsidRPr="00212928" w:rsidRDefault="00B04BE4" w:rsidP="00B04BE4">
      <w:pPr>
        <w:pStyle w:val="HTMLPreformatted"/>
        <w:wordWrap w:val="0"/>
        <w:spacing w:line="291" w:lineRule="atLeast"/>
        <w:rPr>
          <w:rStyle w:val="s1"/>
          <w:color w:val="BA2121"/>
          <w:sz w:val="20"/>
          <w:szCs w:val="18"/>
        </w:rPr>
      </w:pPr>
      <w:r w:rsidRPr="00212928">
        <w:rPr>
          <w:rStyle w:val="s1"/>
          <w:color w:val="BA2121"/>
          <w:sz w:val="20"/>
          <w:szCs w:val="18"/>
        </w:rPr>
        <w:t xml:space="preserve">          '1060 SI_A, Mar 22, 10 23 45.avi',</w:t>
      </w:r>
    </w:p>
    <w:p w14:paraId="3F075747" w14:textId="77777777" w:rsidR="00B04BE4" w:rsidRPr="00212928" w:rsidRDefault="00B04BE4" w:rsidP="00B04BE4">
      <w:pPr>
        <w:pStyle w:val="HTMLPreformatted"/>
        <w:wordWrap w:val="0"/>
        <w:spacing w:line="291" w:lineRule="atLeast"/>
        <w:rPr>
          <w:rStyle w:val="s1"/>
          <w:color w:val="BA2121"/>
          <w:sz w:val="20"/>
          <w:szCs w:val="18"/>
        </w:rPr>
      </w:pPr>
      <w:r w:rsidRPr="00212928">
        <w:rPr>
          <w:rStyle w:val="s1"/>
          <w:color w:val="BA2121"/>
          <w:sz w:val="20"/>
          <w:szCs w:val="18"/>
        </w:rPr>
        <w:t xml:space="preserve">          '1060 SI_B(1), Mar 22, 10 33 31.avi',</w:t>
      </w:r>
    </w:p>
    <w:p w14:paraId="17AC1304" w14:textId="77777777" w:rsidR="00B04BE4" w:rsidRPr="00212928" w:rsidRDefault="00B04BE4" w:rsidP="00B04BE4">
      <w:pPr>
        <w:pStyle w:val="HTMLPreformatted"/>
        <w:wordWrap w:val="0"/>
        <w:spacing w:line="291" w:lineRule="atLeast"/>
        <w:rPr>
          <w:rStyle w:val="s1"/>
          <w:color w:val="BA2121"/>
          <w:sz w:val="20"/>
          <w:szCs w:val="18"/>
        </w:rPr>
      </w:pPr>
      <w:r w:rsidRPr="00212928">
        <w:rPr>
          <w:rStyle w:val="s1"/>
          <w:color w:val="BA2121"/>
          <w:sz w:val="20"/>
          <w:szCs w:val="18"/>
        </w:rPr>
        <w:t xml:space="preserve">          '1060 SI_B(2), Mar 22, 10 45 28.avi',</w:t>
      </w:r>
    </w:p>
    <w:p w14:paraId="3F623A39" w14:textId="77777777" w:rsidR="00B04BE4" w:rsidRPr="00212928" w:rsidRDefault="00B04BE4" w:rsidP="00B04BE4">
      <w:pPr>
        <w:pStyle w:val="HTMLPreformatted"/>
        <w:wordWrap w:val="0"/>
        <w:spacing w:line="291" w:lineRule="atLeast"/>
        <w:rPr>
          <w:rStyle w:val="s1"/>
          <w:color w:val="BA2121"/>
          <w:sz w:val="20"/>
          <w:szCs w:val="18"/>
        </w:rPr>
      </w:pPr>
      <w:r w:rsidRPr="00212928">
        <w:rPr>
          <w:rStyle w:val="s1"/>
          <w:color w:val="BA2121"/>
          <w:sz w:val="20"/>
          <w:szCs w:val="18"/>
        </w:rPr>
        <w:t xml:space="preserve">          '1061 SI_A, Mar 22, 12 17 4.avi',</w:t>
      </w:r>
    </w:p>
    <w:p w14:paraId="36607845" w14:textId="77777777" w:rsidR="00B04BE4" w:rsidRPr="00212928" w:rsidRDefault="00B04BE4" w:rsidP="00B04BE4">
      <w:pPr>
        <w:pStyle w:val="HTMLPreformatted"/>
        <w:wordWrap w:val="0"/>
        <w:spacing w:line="291" w:lineRule="atLeast"/>
        <w:rPr>
          <w:rStyle w:val="s1"/>
          <w:color w:val="BA2121"/>
          <w:sz w:val="20"/>
          <w:szCs w:val="18"/>
        </w:rPr>
      </w:pPr>
      <w:r w:rsidRPr="00212928">
        <w:rPr>
          <w:rStyle w:val="s1"/>
          <w:color w:val="BA2121"/>
          <w:sz w:val="20"/>
          <w:szCs w:val="18"/>
        </w:rPr>
        <w:t xml:space="preserve">          '1061 SI_B, Mar 22, 12 22 57.avi',</w:t>
      </w:r>
    </w:p>
    <w:p w14:paraId="2DF2C78F" w14:textId="77777777" w:rsidR="00B04BE4" w:rsidRPr="00212928" w:rsidRDefault="00B04BE4" w:rsidP="00B04BE4">
      <w:pPr>
        <w:pStyle w:val="HTMLPreformatted"/>
        <w:wordWrap w:val="0"/>
        <w:spacing w:line="291" w:lineRule="atLeast"/>
        <w:rPr>
          <w:rStyle w:val="s1"/>
          <w:color w:val="BA2121"/>
          <w:sz w:val="20"/>
          <w:szCs w:val="18"/>
        </w:rPr>
      </w:pPr>
      <w:r w:rsidRPr="00212928">
        <w:rPr>
          <w:rStyle w:val="s1"/>
          <w:color w:val="BA2121"/>
          <w:sz w:val="20"/>
          <w:szCs w:val="18"/>
        </w:rPr>
        <w:t xml:space="preserve">          '1062 OF, May 31, 11 18 43.avi',</w:t>
      </w:r>
    </w:p>
    <w:p w14:paraId="55DE8048" w14:textId="649E40D8" w:rsidR="00B04BE4" w:rsidRDefault="00B04BE4" w:rsidP="00B04BE4">
      <w:pPr>
        <w:pStyle w:val="HTMLPreformatted"/>
        <w:wordWrap w:val="0"/>
        <w:spacing w:line="291" w:lineRule="atLeast"/>
        <w:rPr>
          <w:rStyle w:val="p"/>
          <w:color w:val="333333"/>
          <w:sz w:val="20"/>
          <w:szCs w:val="18"/>
        </w:rPr>
      </w:pPr>
      <w:r w:rsidRPr="00212928">
        <w:rPr>
          <w:rStyle w:val="s1"/>
          <w:color w:val="BA2121"/>
          <w:sz w:val="20"/>
          <w:szCs w:val="18"/>
        </w:rPr>
        <w:t xml:space="preserve">          '3823 OF, May 31, 10 38 39.avi'</w:t>
      </w:r>
      <w:r w:rsidRPr="00212928">
        <w:rPr>
          <w:rStyle w:val="p"/>
          <w:color w:val="333333"/>
          <w:sz w:val="20"/>
          <w:szCs w:val="18"/>
        </w:rPr>
        <w:t>]</w:t>
      </w:r>
    </w:p>
    <w:p w14:paraId="262A9562" w14:textId="77777777" w:rsidR="0007275D" w:rsidRPr="00212928" w:rsidRDefault="0007275D" w:rsidP="00B04BE4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</w:p>
    <w:p w14:paraId="4ECAB8AD" w14:textId="4AB18E31" w:rsidR="00A34C65" w:rsidRDefault="00F537FF" w:rsidP="001F176E">
      <w:pPr>
        <w:pStyle w:val="NoSpacing"/>
        <w:numPr>
          <w:ilvl w:val="0"/>
          <w:numId w:val="25"/>
        </w:numPr>
      </w:pPr>
      <w:r>
        <w:t xml:space="preserve">Run </w:t>
      </w:r>
      <w:r w:rsidR="0040123B">
        <w:t xml:space="preserve">Cell 3. </w:t>
      </w:r>
      <w:r w:rsidR="00C418D9">
        <w:t xml:space="preserve">This </w:t>
      </w:r>
      <w:r w:rsidR="004A12FD">
        <w:t>C</w:t>
      </w:r>
      <w:r w:rsidR="00C418D9">
        <w:t xml:space="preserve">ell will </w:t>
      </w:r>
      <w:r w:rsidR="00164547">
        <w:t xml:space="preserve">make a new folder </w:t>
      </w:r>
      <w:r w:rsidR="00EC711C">
        <w:t xml:space="preserve">in the video folder, which </w:t>
      </w:r>
      <w:r w:rsidR="001947C8">
        <w:t>acts as</w:t>
      </w:r>
      <w:r w:rsidR="00EC711C">
        <w:t xml:space="preserve"> the project directory</w:t>
      </w:r>
      <w:r w:rsidR="001D1BA6">
        <w:t xml:space="preserve"> (Figure 2)</w:t>
      </w:r>
      <w:r w:rsidR="004D129D">
        <w:t>.</w:t>
      </w:r>
    </w:p>
    <w:p w14:paraId="47E06DF6" w14:textId="77777777" w:rsidR="0007275D" w:rsidRPr="00212928" w:rsidRDefault="0007275D" w:rsidP="0007275D">
      <w:pPr>
        <w:shd w:val="clear" w:color="auto" w:fill="FFFFFF"/>
        <w:spacing w:line="291" w:lineRule="atLeast"/>
        <w:ind w:firstLine="0"/>
        <w:jc w:val="left"/>
        <w:rPr>
          <w:rFonts w:ascii="Courier New" w:hAnsi="Courier New" w:cs="Courier New"/>
          <w:color w:val="303F9F"/>
          <w:sz w:val="20"/>
          <w:szCs w:val="20"/>
        </w:rPr>
      </w:pPr>
      <w:r w:rsidRPr="00212928">
        <w:rPr>
          <w:rFonts w:ascii="Courier New" w:hAnsi="Courier New" w:cs="Courier New"/>
          <w:color w:val="303F9F"/>
          <w:sz w:val="20"/>
          <w:szCs w:val="20"/>
        </w:rPr>
        <w:t>In [3]:</w:t>
      </w:r>
    </w:p>
    <w:p w14:paraId="18A8D37B" w14:textId="5B4755D5" w:rsidR="0007275D" w:rsidRDefault="0007275D" w:rsidP="0007275D">
      <w:pPr>
        <w:pStyle w:val="HTMLPreformatted"/>
        <w:wordWrap w:val="0"/>
        <w:spacing w:line="291" w:lineRule="atLeast"/>
        <w:rPr>
          <w:rStyle w:val="p"/>
          <w:color w:val="333333"/>
          <w:sz w:val="20"/>
          <w:szCs w:val="18"/>
        </w:rPr>
      </w:pPr>
      <w:r w:rsidRPr="00212928">
        <w:rPr>
          <w:rStyle w:val="n"/>
          <w:color w:val="333333"/>
          <w:sz w:val="20"/>
          <w:szCs w:val="18"/>
        </w:rPr>
        <w:t>path_config_file</w:t>
      </w:r>
      <w:r w:rsidRPr="00212928">
        <w:rPr>
          <w:color w:val="333333"/>
          <w:sz w:val="20"/>
          <w:szCs w:val="18"/>
        </w:rPr>
        <w:t xml:space="preserve"> </w:t>
      </w:r>
      <w:r w:rsidRPr="00212928">
        <w:rPr>
          <w:rStyle w:val="o"/>
          <w:color w:val="666666"/>
          <w:sz w:val="20"/>
          <w:szCs w:val="18"/>
        </w:rPr>
        <w:t>=</w:t>
      </w:r>
      <w:r w:rsidRPr="00212928">
        <w:rPr>
          <w:color w:val="333333"/>
          <w:sz w:val="20"/>
          <w:szCs w:val="18"/>
        </w:rPr>
        <w:t xml:space="preserve"> </w:t>
      </w:r>
      <w:r w:rsidRPr="00212928">
        <w:rPr>
          <w:rStyle w:val="n"/>
          <w:color w:val="333333"/>
          <w:sz w:val="20"/>
          <w:szCs w:val="18"/>
        </w:rPr>
        <w:t>dlc</w:t>
      </w:r>
      <w:r w:rsidRPr="00212928">
        <w:rPr>
          <w:rStyle w:val="o"/>
          <w:color w:val="666666"/>
          <w:sz w:val="20"/>
          <w:szCs w:val="18"/>
        </w:rPr>
        <w:t>.</w:t>
      </w:r>
      <w:r w:rsidRPr="00212928">
        <w:rPr>
          <w:rStyle w:val="n"/>
          <w:color w:val="333333"/>
          <w:sz w:val="20"/>
          <w:szCs w:val="18"/>
        </w:rPr>
        <w:t>create_new_project</w:t>
      </w:r>
      <w:r w:rsidRPr="00212928">
        <w:rPr>
          <w:rStyle w:val="p"/>
          <w:color w:val="333333"/>
          <w:sz w:val="20"/>
          <w:szCs w:val="18"/>
        </w:rPr>
        <w:t>(</w:t>
      </w:r>
      <w:r w:rsidRPr="00212928">
        <w:rPr>
          <w:rStyle w:val="n"/>
          <w:color w:val="333333"/>
          <w:sz w:val="20"/>
          <w:szCs w:val="18"/>
        </w:rPr>
        <w:t>task</w:t>
      </w:r>
      <w:r w:rsidRPr="00212928">
        <w:rPr>
          <w:rStyle w:val="p"/>
          <w:color w:val="333333"/>
          <w:sz w:val="20"/>
          <w:szCs w:val="18"/>
        </w:rPr>
        <w:t>,</w:t>
      </w:r>
      <w:r w:rsidRPr="00212928">
        <w:rPr>
          <w:color w:val="333333"/>
          <w:sz w:val="20"/>
          <w:szCs w:val="18"/>
        </w:rPr>
        <w:t xml:space="preserve"> </w:t>
      </w:r>
      <w:r w:rsidRPr="00212928">
        <w:rPr>
          <w:rStyle w:val="s1"/>
          <w:color w:val="BA2121"/>
          <w:sz w:val="20"/>
          <w:szCs w:val="18"/>
        </w:rPr>
        <w:t>''</w:t>
      </w:r>
      <w:r w:rsidRPr="00212928">
        <w:rPr>
          <w:rStyle w:val="p"/>
          <w:color w:val="333333"/>
          <w:sz w:val="20"/>
          <w:szCs w:val="18"/>
        </w:rPr>
        <w:t>,</w:t>
      </w:r>
      <w:r w:rsidRPr="00212928">
        <w:rPr>
          <w:color w:val="333333"/>
          <w:sz w:val="20"/>
          <w:szCs w:val="18"/>
        </w:rPr>
        <w:t xml:space="preserve"> </w:t>
      </w:r>
      <w:r w:rsidRPr="00212928">
        <w:rPr>
          <w:rStyle w:val="n"/>
          <w:color w:val="333333"/>
          <w:sz w:val="20"/>
          <w:szCs w:val="18"/>
        </w:rPr>
        <w:t>videos</w:t>
      </w:r>
      <w:r w:rsidRPr="00212928">
        <w:rPr>
          <w:rStyle w:val="p"/>
          <w:color w:val="333333"/>
          <w:sz w:val="20"/>
          <w:szCs w:val="18"/>
        </w:rPr>
        <w:t>,</w:t>
      </w:r>
      <w:r w:rsidRPr="00212928">
        <w:rPr>
          <w:color w:val="333333"/>
          <w:sz w:val="20"/>
          <w:szCs w:val="18"/>
        </w:rPr>
        <w:t xml:space="preserve"> </w:t>
      </w:r>
      <w:r w:rsidRPr="00212928">
        <w:rPr>
          <w:rStyle w:val="n"/>
          <w:color w:val="333333"/>
          <w:sz w:val="20"/>
          <w:szCs w:val="18"/>
        </w:rPr>
        <w:t>copy_videos</w:t>
      </w:r>
      <w:r w:rsidRPr="00212928">
        <w:rPr>
          <w:color w:val="333333"/>
          <w:sz w:val="20"/>
          <w:szCs w:val="18"/>
        </w:rPr>
        <w:t xml:space="preserve"> </w:t>
      </w:r>
      <w:r w:rsidRPr="00212928">
        <w:rPr>
          <w:rStyle w:val="o"/>
          <w:color w:val="666666"/>
          <w:sz w:val="20"/>
          <w:szCs w:val="18"/>
        </w:rPr>
        <w:t>=</w:t>
      </w:r>
      <w:r w:rsidRPr="00212928">
        <w:rPr>
          <w:color w:val="333333"/>
          <w:sz w:val="20"/>
          <w:szCs w:val="18"/>
        </w:rPr>
        <w:t xml:space="preserve"> </w:t>
      </w:r>
      <w:r w:rsidRPr="00212928">
        <w:rPr>
          <w:rStyle w:val="kc"/>
          <w:b/>
          <w:bCs/>
          <w:color w:val="008000"/>
          <w:sz w:val="20"/>
          <w:szCs w:val="18"/>
        </w:rPr>
        <w:t>True</w:t>
      </w:r>
      <w:r w:rsidRPr="00212928">
        <w:rPr>
          <w:rStyle w:val="p"/>
          <w:color w:val="333333"/>
          <w:sz w:val="20"/>
          <w:szCs w:val="18"/>
        </w:rPr>
        <w:t>)</w:t>
      </w:r>
    </w:p>
    <w:p w14:paraId="5AB4B308" w14:textId="77777777" w:rsidR="0007275D" w:rsidRPr="0007275D" w:rsidRDefault="0007275D" w:rsidP="0007275D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</w:p>
    <w:p w14:paraId="67BE3812" w14:textId="78B0874F" w:rsidR="00A82C0F" w:rsidRDefault="00A82C0F" w:rsidP="00943FF2">
      <w:pPr>
        <w:pStyle w:val="NoSpacing"/>
        <w:jc w:val="center"/>
      </w:pPr>
      <w:r>
        <w:t>Project directory</w:t>
      </w:r>
    </w:p>
    <w:p w14:paraId="678585C0" w14:textId="23532C3B" w:rsidR="005357CC" w:rsidRDefault="00252F28" w:rsidP="005357CC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48D4A4CE" wp14:editId="104F3EC8">
            <wp:extent cx="5943600" cy="32505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6517" w14:textId="2D1F4597" w:rsidR="005357CC" w:rsidRPr="00987E45" w:rsidRDefault="005357CC" w:rsidP="005357CC">
      <w:pPr>
        <w:pStyle w:val="TableFigure"/>
        <w:rPr>
          <w:i/>
          <w:iCs/>
        </w:rPr>
      </w:pPr>
      <w:r w:rsidRPr="00987E45">
        <w:rPr>
          <w:i/>
          <w:iCs/>
        </w:rPr>
        <w:t>Figure 2.</w:t>
      </w:r>
    </w:p>
    <w:p w14:paraId="729D156F" w14:textId="0D69AA59" w:rsidR="00CD206D" w:rsidRPr="00987E45" w:rsidRDefault="002F55EC" w:rsidP="001F176E">
      <w:pPr>
        <w:pStyle w:val="NoSpacing"/>
        <w:numPr>
          <w:ilvl w:val="0"/>
          <w:numId w:val="25"/>
        </w:numPr>
      </w:pPr>
      <w:r w:rsidRPr="00987E45">
        <w:t xml:space="preserve">As stated in Cell 4, </w:t>
      </w:r>
      <w:r w:rsidR="00CC4342" w:rsidRPr="00987E45">
        <w:t xml:space="preserve">the </w:t>
      </w:r>
      <w:r w:rsidR="00FE120A" w:rsidRPr="00987E45">
        <w:t>‘</w:t>
      </w:r>
      <w:r w:rsidR="00CC4342" w:rsidRPr="00987E45">
        <w:t>config.yaml</w:t>
      </w:r>
      <w:r w:rsidR="00FE120A" w:rsidRPr="00987E45">
        <w:t>’</w:t>
      </w:r>
      <w:r w:rsidR="00CC4342" w:rsidRPr="00987E45">
        <w:t xml:space="preserve"> file</w:t>
      </w:r>
      <w:r w:rsidR="0070047E" w:rsidRPr="00987E45">
        <w:t xml:space="preserve"> shall be edited </w:t>
      </w:r>
      <w:r w:rsidR="00AE7791" w:rsidRPr="00987E45">
        <w:t>prior to continuing.</w:t>
      </w:r>
      <w:r w:rsidR="00D80493" w:rsidRPr="00987E45">
        <w:t xml:space="preserve"> Since</w:t>
      </w:r>
      <w:r w:rsidR="00776378" w:rsidRPr="00987E45">
        <w:t xml:space="preserve"> </w:t>
      </w:r>
      <w:r w:rsidR="00751900" w:rsidRPr="00987E45">
        <w:t xml:space="preserve">there is only </w:t>
      </w:r>
      <w:r w:rsidR="00281733" w:rsidRPr="00987E45">
        <w:t>one mouse</w:t>
      </w:r>
      <w:r w:rsidR="00405E2F" w:rsidRPr="00987E45">
        <w:t xml:space="preserve"> in the example</w:t>
      </w:r>
      <w:r w:rsidR="00E74465" w:rsidRPr="00987E45">
        <w:t>,</w:t>
      </w:r>
      <w:r w:rsidR="00281733" w:rsidRPr="00987E45">
        <w:t xml:space="preserve"> </w:t>
      </w:r>
      <w:r w:rsidR="009D531F" w:rsidRPr="00987E45">
        <w:t xml:space="preserve">the template </w:t>
      </w:r>
      <w:r w:rsidR="00FE120A" w:rsidRPr="00987E45">
        <w:t>‘</w:t>
      </w:r>
      <w:r w:rsidR="00535388" w:rsidRPr="00987E45">
        <w:t>conf_single.yaml</w:t>
      </w:r>
      <w:r w:rsidR="00FE120A" w:rsidRPr="00987E45">
        <w:t>’</w:t>
      </w:r>
      <w:r w:rsidR="00535388" w:rsidRPr="00987E45">
        <w:t xml:space="preserve"> </w:t>
      </w:r>
      <w:r w:rsidR="00482A1C" w:rsidRPr="00987E45">
        <w:t>is</w:t>
      </w:r>
      <w:r w:rsidR="00535388" w:rsidRPr="00987E45">
        <w:t xml:space="preserve"> used.</w:t>
      </w:r>
      <w:r w:rsidR="00B86D5F" w:rsidRPr="00987E45">
        <w:t xml:space="preserve"> </w:t>
      </w:r>
      <w:r w:rsidR="005E2A50" w:rsidRPr="00987E45">
        <w:t xml:space="preserve">Usually, </w:t>
      </w:r>
      <w:r w:rsidR="00FE120A" w:rsidRPr="00987E45">
        <w:t>‘</w:t>
      </w:r>
      <w:r w:rsidR="00B421D0" w:rsidRPr="00987E45">
        <w:t>bodyparts</w:t>
      </w:r>
      <w:r w:rsidR="00FE120A" w:rsidRPr="00987E45">
        <w:t>’</w:t>
      </w:r>
      <w:r w:rsidR="00B421D0" w:rsidRPr="00987E45">
        <w:t xml:space="preserve">, </w:t>
      </w:r>
      <w:r w:rsidR="00FE120A" w:rsidRPr="00987E45">
        <w:t>‘</w:t>
      </w:r>
      <w:r w:rsidR="00B421D0" w:rsidRPr="00987E45">
        <w:t>numframes2pick</w:t>
      </w:r>
      <w:r w:rsidR="00FE120A" w:rsidRPr="00987E45">
        <w:t>’</w:t>
      </w:r>
      <w:r w:rsidR="00B421D0" w:rsidRPr="00987E45">
        <w:t xml:space="preserve">, and </w:t>
      </w:r>
      <w:r w:rsidR="00FE120A" w:rsidRPr="00987E45">
        <w:t>‘</w:t>
      </w:r>
      <w:r w:rsidR="00B421D0" w:rsidRPr="00987E45">
        <w:t>dotsize</w:t>
      </w:r>
      <w:r w:rsidR="00FE120A" w:rsidRPr="00987E45">
        <w:t>’</w:t>
      </w:r>
      <w:r w:rsidR="00B421D0" w:rsidRPr="00987E45">
        <w:t xml:space="preserve"> </w:t>
      </w:r>
      <w:r w:rsidR="001F6B1E" w:rsidRPr="00987E45">
        <w:t>will be</w:t>
      </w:r>
      <w:r w:rsidR="00B421D0" w:rsidRPr="00987E45">
        <w:t xml:space="preserve"> </w:t>
      </w:r>
      <w:r w:rsidR="002462B5" w:rsidRPr="00987E45">
        <w:t>altered</w:t>
      </w:r>
      <w:r w:rsidR="00656855" w:rsidRPr="00987E45">
        <w:t xml:space="preserve"> (Figure </w:t>
      </w:r>
      <w:r w:rsidR="00B11E20" w:rsidRPr="00987E45">
        <w:t>3</w:t>
      </w:r>
      <w:r w:rsidR="00656855" w:rsidRPr="00987E45">
        <w:t>)</w:t>
      </w:r>
      <w:r w:rsidR="00B421D0" w:rsidRPr="00987E45">
        <w:t>.</w:t>
      </w:r>
      <w:r w:rsidR="00CF30E5" w:rsidRPr="00987E45">
        <w:t xml:space="preserve"> </w:t>
      </w:r>
      <w:r w:rsidR="008B6F12" w:rsidRPr="00987E45">
        <w:t>W</w:t>
      </w:r>
      <w:r w:rsidR="007B7E23" w:rsidRPr="00987E45">
        <w:t>e</w:t>
      </w:r>
      <w:r w:rsidR="00E11743" w:rsidRPr="00987E45">
        <w:t xml:space="preserve"> </w:t>
      </w:r>
      <w:r w:rsidR="00D744F3" w:rsidRPr="00987E45">
        <w:t>call</w:t>
      </w:r>
      <w:r w:rsidR="00E11743" w:rsidRPr="00987E45">
        <w:t xml:space="preserve"> </w:t>
      </w:r>
      <w:r w:rsidR="000D3AC0" w:rsidRPr="00987E45">
        <w:t xml:space="preserve">the head, body, and tail of the first mouse </w:t>
      </w:r>
      <w:r w:rsidR="00FE120A" w:rsidRPr="00987E45">
        <w:t>‘</w:t>
      </w:r>
      <w:r w:rsidR="000D3AC0" w:rsidRPr="00987E45">
        <w:t>h</w:t>
      </w:r>
      <w:r w:rsidR="00FE120A" w:rsidRPr="00987E45">
        <w:t>’</w:t>
      </w:r>
      <w:r w:rsidR="000D3AC0" w:rsidRPr="00987E45">
        <w:t xml:space="preserve">, </w:t>
      </w:r>
      <w:r w:rsidR="00FE120A" w:rsidRPr="00987E45">
        <w:t>‘</w:t>
      </w:r>
      <w:r w:rsidR="000D3AC0" w:rsidRPr="00987E45">
        <w:t>b</w:t>
      </w:r>
      <w:r w:rsidR="00FE120A" w:rsidRPr="00987E45">
        <w:t>’</w:t>
      </w:r>
      <w:r w:rsidR="000D3AC0" w:rsidRPr="00987E45">
        <w:t xml:space="preserve">, and </w:t>
      </w:r>
      <w:r w:rsidR="00FE120A" w:rsidRPr="00987E45">
        <w:t>‘</w:t>
      </w:r>
      <w:r w:rsidR="000D3AC0" w:rsidRPr="00987E45">
        <w:t>t</w:t>
      </w:r>
      <w:r w:rsidR="00FE120A" w:rsidRPr="00987E45">
        <w:t>’</w:t>
      </w:r>
      <w:r w:rsidR="000D3AC0" w:rsidRPr="00987E45">
        <w:t>, respectively</w:t>
      </w:r>
      <w:r w:rsidR="00F311A1" w:rsidRPr="00987E45">
        <w:t>.</w:t>
      </w:r>
      <w:r w:rsidR="00FB64ED" w:rsidRPr="00987E45">
        <w:t xml:space="preserve"> </w:t>
      </w:r>
      <w:r w:rsidR="001B4CA6" w:rsidRPr="00987E45">
        <w:t xml:space="preserve">Similarly, </w:t>
      </w:r>
      <w:r w:rsidR="00407DEC" w:rsidRPr="00987E45">
        <w:t xml:space="preserve">we </w:t>
      </w:r>
      <w:r w:rsidR="004F5AE3" w:rsidRPr="00987E45">
        <w:t>name</w:t>
      </w:r>
      <w:r w:rsidR="00923338" w:rsidRPr="00987E45">
        <w:t xml:space="preserve"> </w:t>
      </w:r>
      <w:r w:rsidR="00785F5D" w:rsidRPr="00987E45">
        <w:t>those</w:t>
      </w:r>
      <w:r w:rsidR="00923338" w:rsidRPr="00987E45">
        <w:t xml:space="preserve"> of the second mouse </w:t>
      </w:r>
      <w:r w:rsidR="00FE120A" w:rsidRPr="00987E45">
        <w:t>‘</w:t>
      </w:r>
      <w:r w:rsidR="00923338" w:rsidRPr="00987E45">
        <w:t>h2</w:t>
      </w:r>
      <w:r w:rsidR="00FE120A" w:rsidRPr="00987E45">
        <w:t>’</w:t>
      </w:r>
      <w:r w:rsidR="00923338" w:rsidRPr="00987E45">
        <w:t xml:space="preserve">, </w:t>
      </w:r>
      <w:r w:rsidR="00FE120A" w:rsidRPr="00987E45">
        <w:t>‘</w:t>
      </w:r>
      <w:r w:rsidR="00923338" w:rsidRPr="00987E45">
        <w:t>b2</w:t>
      </w:r>
      <w:r w:rsidR="00FE120A" w:rsidRPr="00987E45">
        <w:t>’</w:t>
      </w:r>
      <w:r w:rsidR="00923338" w:rsidRPr="00987E45">
        <w:t xml:space="preserve">, and </w:t>
      </w:r>
      <w:r w:rsidR="00FE120A" w:rsidRPr="00987E45">
        <w:t>‘</w:t>
      </w:r>
      <w:r w:rsidR="00923338" w:rsidRPr="00987E45">
        <w:t>t2</w:t>
      </w:r>
      <w:r w:rsidR="00FE120A" w:rsidRPr="00987E45">
        <w:t>’</w:t>
      </w:r>
      <w:r w:rsidR="00923338" w:rsidRPr="00987E45">
        <w:t>.</w:t>
      </w:r>
      <w:r w:rsidR="00246E40" w:rsidRPr="00987E45">
        <w:t xml:space="preserve"> </w:t>
      </w:r>
    </w:p>
    <w:p w14:paraId="1087C5E3" w14:textId="77777777" w:rsidR="00A043E4" w:rsidRPr="00C56290" w:rsidRDefault="00A043E4" w:rsidP="00A043E4">
      <w:pPr>
        <w:shd w:val="clear" w:color="auto" w:fill="FFFFFF"/>
        <w:spacing w:line="291" w:lineRule="atLeast"/>
        <w:ind w:firstLine="0"/>
        <w:jc w:val="left"/>
        <w:rPr>
          <w:rFonts w:ascii="Courier New" w:hAnsi="Courier New" w:cs="Courier New"/>
          <w:color w:val="303F9F"/>
          <w:sz w:val="20"/>
          <w:szCs w:val="20"/>
        </w:rPr>
      </w:pPr>
      <w:r w:rsidRPr="00C56290">
        <w:rPr>
          <w:rFonts w:ascii="Courier New" w:hAnsi="Courier New" w:cs="Courier New"/>
          <w:color w:val="303F9F"/>
          <w:sz w:val="20"/>
          <w:szCs w:val="20"/>
        </w:rPr>
        <w:t>In [4]:</w:t>
      </w:r>
    </w:p>
    <w:p w14:paraId="43BF5CDF" w14:textId="7089B9A3" w:rsidR="00A043E4" w:rsidRPr="00C56290" w:rsidRDefault="00A043E4" w:rsidP="00A043E4">
      <w:pPr>
        <w:pStyle w:val="HTMLPreformatted"/>
        <w:wordWrap w:val="0"/>
        <w:spacing w:line="291" w:lineRule="atLeast"/>
        <w:rPr>
          <w:rStyle w:val="c1"/>
          <w:i/>
          <w:iCs/>
          <w:color w:val="408080"/>
          <w:sz w:val="20"/>
          <w:szCs w:val="18"/>
        </w:rPr>
      </w:pPr>
      <w:r w:rsidRPr="00C56290">
        <w:rPr>
          <w:rStyle w:val="c1"/>
          <w:i/>
          <w:iCs/>
          <w:color w:val="408080"/>
          <w:sz w:val="20"/>
          <w:szCs w:val="18"/>
        </w:rPr>
        <w:t># Go to the project root directory and edit config.yaml according to the templates conf_*.yaml</w:t>
      </w:r>
    </w:p>
    <w:p w14:paraId="6EA38531" w14:textId="421A16C0" w:rsidR="006B2ED9" w:rsidRDefault="006B2ED9" w:rsidP="00A043E4">
      <w:pPr>
        <w:pStyle w:val="HTMLPreformatted"/>
        <w:wordWrap w:val="0"/>
        <w:spacing w:line="291" w:lineRule="atLeast"/>
        <w:rPr>
          <w:rStyle w:val="c1"/>
          <w:i/>
          <w:iCs/>
          <w:color w:val="408080"/>
        </w:rPr>
      </w:pPr>
    </w:p>
    <w:p w14:paraId="7DE78D1A" w14:textId="3EDD03CA" w:rsidR="00E37EAF" w:rsidRDefault="0094254C" w:rsidP="00C0641D">
      <w:pPr>
        <w:pStyle w:val="NoSpacing"/>
        <w:jc w:val="center"/>
      </w:pPr>
      <w:r>
        <w:t xml:space="preserve">Initial config.yaml and the </w:t>
      </w:r>
      <w:r w:rsidR="00B32BC4">
        <w:t>t</w:t>
      </w:r>
      <w:r>
        <w:t>emplate</w:t>
      </w:r>
    </w:p>
    <w:p w14:paraId="3691D036" w14:textId="28FB462B" w:rsidR="00826A7C" w:rsidRDefault="00854E03" w:rsidP="00826A7C">
      <w:pPr>
        <w:pStyle w:val="NoSpacing"/>
      </w:pPr>
      <w:r>
        <w:rPr>
          <w:noProof/>
        </w:rPr>
        <w:lastRenderedPageBreak/>
        <w:drawing>
          <wp:inline distT="0" distB="0" distL="0" distR="0" wp14:anchorId="07EC63A8" wp14:editId="0F50C752">
            <wp:extent cx="5943600" cy="2813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AD40" w14:textId="19987588" w:rsidR="001F176E" w:rsidRPr="00E327A4" w:rsidRDefault="00854E03" w:rsidP="00854E03">
      <w:pPr>
        <w:pStyle w:val="TableFigure"/>
        <w:rPr>
          <w:i/>
          <w:iCs/>
        </w:rPr>
      </w:pPr>
      <w:r w:rsidRPr="00E327A4">
        <w:rPr>
          <w:i/>
          <w:iCs/>
        </w:rPr>
        <w:t xml:space="preserve">Figure </w:t>
      </w:r>
      <w:r w:rsidR="00B11E20">
        <w:rPr>
          <w:i/>
          <w:iCs/>
        </w:rPr>
        <w:t>3</w:t>
      </w:r>
      <w:r w:rsidRPr="00E327A4">
        <w:rPr>
          <w:i/>
          <w:iCs/>
        </w:rPr>
        <w:t>.</w:t>
      </w:r>
    </w:p>
    <w:p w14:paraId="28BFEA5C" w14:textId="4714B826" w:rsidR="005624E9" w:rsidRDefault="004A1E39" w:rsidP="004A1E39">
      <w:pPr>
        <w:pStyle w:val="Heading1"/>
      </w:pPr>
      <w:r>
        <w:t>Initial Neural Network</w:t>
      </w:r>
    </w:p>
    <w:p w14:paraId="00E95975" w14:textId="32984F2A" w:rsidR="00B73974" w:rsidRDefault="00356BB6" w:rsidP="00B53072">
      <w:pPr>
        <w:pStyle w:val="NoSpacing"/>
        <w:numPr>
          <w:ilvl w:val="0"/>
          <w:numId w:val="26"/>
        </w:numPr>
      </w:pPr>
      <w:r>
        <w:t xml:space="preserve">Fill in the blank in Cell 5 and run </w:t>
      </w:r>
      <w:r w:rsidR="000C2960">
        <w:t>the Cell</w:t>
      </w:r>
      <w:r>
        <w:t>.</w:t>
      </w:r>
      <w:r w:rsidR="0079600A">
        <w:t xml:space="preserve"> </w:t>
      </w:r>
      <w:r w:rsidR="003A2D9C">
        <w:t xml:space="preserve">Below </w:t>
      </w:r>
      <w:r w:rsidR="000B6AFA">
        <w:t xml:space="preserve">the blank </w:t>
      </w:r>
      <w:r w:rsidR="000E345D">
        <w:t>has been</w:t>
      </w:r>
      <w:r w:rsidR="000B6AFA">
        <w:t xml:space="preserve"> completed for the </w:t>
      </w:r>
      <w:r w:rsidR="0065678F">
        <w:t xml:space="preserve">Figure 1 </w:t>
      </w:r>
      <w:r w:rsidR="000B6AFA">
        <w:t>example</w:t>
      </w:r>
      <w:r w:rsidR="00CF1D81">
        <w:t xml:space="preserve">, and </w:t>
      </w:r>
      <w:r w:rsidR="00927436">
        <w:t xml:space="preserve">we </w:t>
      </w:r>
      <w:r w:rsidR="0012284D">
        <w:t xml:space="preserve">learnt </w:t>
      </w:r>
      <w:r w:rsidR="00CF1D81">
        <w:t xml:space="preserve">the project root directory </w:t>
      </w:r>
      <w:r w:rsidR="0015527B">
        <w:t>from</w:t>
      </w:r>
      <w:r w:rsidR="00CF1D81">
        <w:t xml:space="preserve"> Figure 2.</w:t>
      </w:r>
    </w:p>
    <w:p w14:paraId="2CEC7A7D" w14:textId="77777777" w:rsidR="000C785D" w:rsidRPr="00C56290" w:rsidRDefault="000C785D" w:rsidP="000C785D">
      <w:pPr>
        <w:shd w:val="clear" w:color="auto" w:fill="FFFFFF"/>
        <w:spacing w:line="291" w:lineRule="atLeast"/>
        <w:ind w:firstLine="0"/>
        <w:jc w:val="left"/>
        <w:rPr>
          <w:rFonts w:ascii="Courier New" w:hAnsi="Courier New" w:cs="Courier New"/>
          <w:color w:val="303F9F"/>
          <w:sz w:val="20"/>
          <w:szCs w:val="20"/>
        </w:rPr>
      </w:pPr>
      <w:r w:rsidRPr="00C56290">
        <w:rPr>
          <w:rFonts w:ascii="Courier New" w:hAnsi="Courier New" w:cs="Courier New"/>
          <w:color w:val="303F9F"/>
          <w:sz w:val="20"/>
          <w:szCs w:val="20"/>
        </w:rPr>
        <w:t>In [5]:</w:t>
      </w:r>
    </w:p>
    <w:p w14:paraId="0723D678" w14:textId="77777777" w:rsidR="000C785D" w:rsidRPr="00C56290" w:rsidRDefault="000C785D" w:rsidP="000C785D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C56290">
        <w:rPr>
          <w:rStyle w:val="c1"/>
          <w:i/>
          <w:iCs/>
          <w:color w:val="408080"/>
          <w:sz w:val="20"/>
          <w:szCs w:val="18"/>
        </w:rPr>
        <w:t># Type in the full path of config.yaml, the project root directory followed by '/config.yaml'</w:t>
      </w:r>
    </w:p>
    <w:p w14:paraId="04E770E5" w14:textId="77777777" w:rsidR="000C785D" w:rsidRPr="00C56290" w:rsidRDefault="000C785D" w:rsidP="000C785D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C56290">
        <w:rPr>
          <w:rStyle w:val="c1"/>
          <w:i/>
          <w:iCs/>
          <w:color w:val="408080"/>
          <w:sz w:val="20"/>
          <w:szCs w:val="18"/>
        </w:rPr>
        <w:t># Skip this cell if you just created the project or haven't shutdown the notebook since then</w:t>
      </w:r>
    </w:p>
    <w:p w14:paraId="7E4A12BD" w14:textId="4F47AAEF" w:rsidR="000C785D" w:rsidRDefault="000C785D" w:rsidP="000D03B1">
      <w:pPr>
        <w:pStyle w:val="HTMLPreformatted"/>
        <w:wordWrap w:val="0"/>
        <w:spacing w:line="291" w:lineRule="atLeast"/>
        <w:rPr>
          <w:rStyle w:val="s1"/>
          <w:color w:val="BA2121"/>
          <w:sz w:val="20"/>
          <w:szCs w:val="18"/>
        </w:rPr>
      </w:pPr>
      <w:r w:rsidRPr="00C56290">
        <w:rPr>
          <w:rStyle w:val="n"/>
          <w:color w:val="333333"/>
          <w:sz w:val="20"/>
          <w:szCs w:val="18"/>
        </w:rPr>
        <w:t>path_config_file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o"/>
          <w:color w:val="666666"/>
          <w:sz w:val="20"/>
          <w:szCs w:val="18"/>
        </w:rPr>
        <w:t>=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sa"/>
          <w:color w:val="333333"/>
          <w:sz w:val="20"/>
          <w:szCs w:val="18"/>
        </w:rPr>
        <w:t>r</w:t>
      </w:r>
      <w:r w:rsidRPr="00C56290">
        <w:rPr>
          <w:rStyle w:val="s1"/>
          <w:color w:val="BA2121"/>
          <w:sz w:val="20"/>
          <w:szCs w:val="18"/>
        </w:rPr>
        <w:t>'C:\DLC\1053 SI_A, Mar 22, 9 14 20--2019-10-0</w:t>
      </w:r>
      <w:r w:rsidR="00193093">
        <w:rPr>
          <w:rStyle w:val="s1"/>
          <w:color w:val="BA2121"/>
          <w:sz w:val="20"/>
          <w:szCs w:val="18"/>
        </w:rPr>
        <w:t>4</w:t>
      </w:r>
      <w:r w:rsidRPr="00C56290">
        <w:rPr>
          <w:rStyle w:val="s1"/>
          <w:color w:val="BA2121"/>
          <w:sz w:val="20"/>
          <w:szCs w:val="18"/>
        </w:rPr>
        <w:t>\config.yaml'</w:t>
      </w:r>
    </w:p>
    <w:p w14:paraId="0254C440" w14:textId="77777777" w:rsidR="000D03B1" w:rsidRPr="000D03B1" w:rsidRDefault="000D03B1" w:rsidP="000D03B1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</w:p>
    <w:p w14:paraId="560D2B9A" w14:textId="33ED3E8E" w:rsidR="000C785D" w:rsidRDefault="000C785D" w:rsidP="00B53072">
      <w:pPr>
        <w:pStyle w:val="NoSpacing"/>
        <w:numPr>
          <w:ilvl w:val="0"/>
          <w:numId w:val="26"/>
        </w:numPr>
      </w:pPr>
      <w:r>
        <w:t>Run Cell 6.</w:t>
      </w:r>
    </w:p>
    <w:p w14:paraId="3110E4D6" w14:textId="77777777" w:rsidR="00047F51" w:rsidRPr="00C56290" w:rsidRDefault="00047F51" w:rsidP="00047F51">
      <w:pPr>
        <w:shd w:val="clear" w:color="auto" w:fill="FFFFFF"/>
        <w:spacing w:line="291" w:lineRule="atLeast"/>
        <w:ind w:firstLine="0"/>
        <w:jc w:val="left"/>
        <w:rPr>
          <w:rFonts w:ascii="Courier New" w:hAnsi="Courier New" w:cs="Courier New"/>
          <w:color w:val="303F9F"/>
          <w:sz w:val="20"/>
          <w:szCs w:val="20"/>
        </w:rPr>
      </w:pPr>
      <w:r w:rsidRPr="00C56290">
        <w:rPr>
          <w:rFonts w:ascii="Courier New" w:hAnsi="Courier New" w:cs="Courier New"/>
          <w:color w:val="303F9F"/>
          <w:sz w:val="20"/>
          <w:szCs w:val="20"/>
        </w:rPr>
        <w:t>In [6]:</w:t>
      </w:r>
    </w:p>
    <w:p w14:paraId="7027BF34" w14:textId="77777777" w:rsidR="00047F51" w:rsidRPr="00C56290" w:rsidRDefault="00047F51" w:rsidP="00047F51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C56290">
        <w:rPr>
          <w:rStyle w:val="o"/>
          <w:color w:val="666666"/>
          <w:sz w:val="20"/>
          <w:szCs w:val="18"/>
        </w:rPr>
        <w:t>%</w:t>
      </w:r>
      <w:r w:rsidRPr="00C56290">
        <w:rPr>
          <w:rStyle w:val="k"/>
          <w:b/>
          <w:bCs/>
          <w:color w:val="008000"/>
          <w:sz w:val="20"/>
          <w:szCs w:val="18"/>
        </w:rPr>
        <w:t>matplotlib</w:t>
      </w:r>
      <w:r w:rsidRPr="00C56290">
        <w:rPr>
          <w:color w:val="333333"/>
          <w:sz w:val="20"/>
          <w:szCs w:val="18"/>
        </w:rPr>
        <w:t xml:space="preserve"> inline</w:t>
      </w:r>
    </w:p>
    <w:p w14:paraId="2F858A21" w14:textId="6800A5EA" w:rsidR="00047F51" w:rsidRDefault="00047F51" w:rsidP="000D03B1">
      <w:pPr>
        <w:pStyle w:val="HTMLPreformatted"/>
        <w:wordWrap w:val="0"/>
        <w:spacing w:line="291" w:lineRule="atLeast"/>
        <w:rPr>
          <w:rStyle w:val="p"/>
          <w:color w:val="333333"/>
          <w:sz w:val="20"/>
          <w:szCs w:val="18"/>
        </w:rPr>
      </w:pPr>
      <w:r w:rsidRPr="00C56290">
        <w:rPr>
          <w:rStyle w:val="n"/>
          <w:color w:val="333333"/>
          <w:sz w:val="20"/>
          <w:szCs w:val="18"/>
        </w:rPr>
        <w:t>dlc</w:t>
      </w:r>
      <w:r w:rsidRPr="00C56290">
        <w:rPr>
          <w:rStyle w:val="o"/>
          <w:color w:val="666666"/>
          <w:sz w:val="20"/>
          <w:szCs w:val="18"/>
        </w:rPr>
        <w:t>.</w:t>
      </w:r>
      <w:r w:rsidRPr="00C56290">
        <w:rPr>
          <w:rStyle w:val="n"/>
          <w:color w:val="333333"/>
          <w:sz w:val="20"/>
          <w:szCs w:val="18"/>
        </w:rPr>
        <w:t>extract_frames</w:t>
      </w:r>
      <w:r w:rsidRPr="00C56290">
        <w:rPr>
          <w:rStyle w:val="p"/>
          <w:color w:val="333333"/>
          <w:sz w:val="20"/>
          <w:szCs w:val="18"/>
        </w:rPr>
        <w:t>(</w:t>
      </w:r>
      <w:r w:rsidRPr="00C56290">
        <w:rPr>
          <w:rStyle w:val="n"/>
          <w:color w:val="333333"/>
          <w:sz w:val="20"/>
          <w:szCs w:val="18"/>
        </w:rPr>
        <w:t>path_config_file</w:t>
      </w:r>
      <w:r w:rsidRPr="00C56290">
        <w:rPr>
          <w:rStyle w:val="p"/>
          <w:color w:val="333333"/>
          <w:sz w:val="20"/>
          <w:szCs w:val="18"/>
        </w:rPr>
        <w:t>,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n"/>
          <w:color w:val="333333"/>
          <w:sz w:val="20"/>
          <w:szCs w:val="18"/>
        </w:rPr>
        <w:t>algo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o"/>
          <w:color w:val="666666"/>
          <w:sz w:val="20"/>
          <w:szCs w:val="18"/>
        </w:rPr>
        <w:t>=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s1"/>
          <w:color w:val="BA2121"/>
          <w:sz w:val="20"/>
          <w:szCs w:val="18"/>
        </w:rPr>
        <w:t>'uniform'</w:t>
      </w:r>
      <w:r w:rsidRPr="00C56290">
        <w:rPr>
          <w:rStyle w:val="p"/>
          <w:color w:val="333333"/>
          <w:sz w:val="20"/>
          <w:szCs w:val="18"/>
        </w:rPr>
        <w:t>,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n"/>
          <w:color w:val="333333"/>
          <w:sz w:val="20"/>
          <w:szCs w:val="18"/>
        </w:rPr>
        <w:t>crop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o"/>
          <w:color w:val="666666"/>
          <w:sz w:val="20"/>
          <w:szCs w:val="18"/>
        </w:rPr>
        <w:t>=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kc"/>
          <w:b/>
          <w:bCs/>
          <w:color w:val="008000"/>
          <w:sz w:val="20"/>
          <w:szCs w:val="18"/>
        </w:rPr>
        <w:t>False</w:t>
      </w:r>
      <w:r w:rsidRPr="00C56290">
        <w:rPr>
          <w:rStyle w:val="p"/>
          <w:color w:val="333333"/>
          <w:sz w:val="20"/>
          <w:szCs w:val="18"/>
        </w:rPr>
        <w:t>,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n"/>
          <w:color w:val="333333"/>
          <w:sz w:val="20"/>
          <w:szCs w:val="18"/>
        </w:rPr>
        <w:t>userfeedback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o"/>
          <w:color w:val="666666"/>
          <w:sz w:val="20"/>
          <w:szCs w:val="18"/>
        </w:rPr>
        <w:t>=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kc"/>
          <w:b/>
          <w:bCs/>
          <w:color w:val="008000"/>
          <w:sz w:val="20"/>
          <w:szCs w:val="18"/>
        </w:rPr>
        <w:t>False</w:t>
      </w:r>
      <w:r w:rsidRPr="00C56290">
        <w:rPr>
          <w:rStyle w:val="p"/>
          <w:color w:val="333333"/>
          <w:sz w:val="20"/>
          <w:szCs w:val="18"/>
        </w:rPr>
        <w:t>)</w:t>
      </w:r>
    </w:p>
    <w:p w14:paraId="7BE9E341" w14:textId="77777777" w:rsidR="000D03B1" w:rsidRPr="000D03B1" w:rsidRDefault="000D03B1" w:rsidP="000D03B1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</w:p>
    <w:p w14:paraId="0C3EB661" w14:textId="05001F53" w:rsidR="000C785D" w:rsidRPr="002F58CF" w:rsidRDefault="00E42C20" w:rsidP="00B53072">
      <w:pPr>
        <w:pStyle w:val="NoSpacing"/>
        <w:numPr>
          <w:ilvl w:val="0"/>
          <w:numId w:val="26"/>
        </w:numPr>
      </w:pPr>
      <w:r>
        <w:t>Run Cell 7</w:t>
      </w:r>
      <w:r w:rsidR="00F729D4">
        <w:rPr>
          <w:lang w:val="en-GB" w:eastAsia="zh-CN"/>
        </w:rPr>
        <w:t>, and</w:t>
      </w:r>
      <w:r w:rsidR="00E97489">
        <w:rPr>
          <w:lang w:val="en-GB" w:eastAsia="zh-CN"/>
        </w:rPr>
        <w:t xml:space="preserve"> </w:t>
      </w:r>
      <w:r w:rsidR="00F729D4">
        <w:rPr>
          <w:lang w:val="en-GB" w:eastAsia="zh-CN"/>
        </w:rPr>
        <w:t>a</w:t>
      </w:r>
      <w:r w:rsidR="00E97489">
        <w:rPr>
          <w:lang w:val="en-GB" w:eastAsia="zh-CN"/>
        </w:rPr>
        <w:t xml:space="preserve"> graphical user interface (GUI) will </w:t>
      </w:r>
      <w:r w:rsidR="00F729D4">
        <w:rPr>
          <w:lang w:val="en-GB" w:eastAsia="zh-CN"/>
        </w:rPr>
        <w:t>in turn pop up.</w:t>
      </w:r>
    </w:p>
    <w:p w14:paraId="1E7BE61A" w14:textId="77777777" w:rsidR="002F58CF" w:rsidRPr="00C56290" w:rsidRDefault="002F58CF" w:rsidP="002F58CF">
      <w:pPr>
        <w:shd w:val="clear" w:color="auto" w:fill="FFFFFF"/>
        <w:spacing w:line="291" w:lineRule="atLeast"/>
        <w:ind w:firstLine="0"/>
        <w:jc w:val="left"/>
        <w:rPr>
          <w:rFonts w:ascii="Courier New" w:hAnsi="Courier New" w:cs="Courier New"/>
          <w:color w:val="303F9F"/>
          <w:sz w:val="20"/>
          <w:szCs w:val="20"/>
        </w:rPr>
      </w:pPr>
      <w:r w:rsidRPr="00C56290">
        <w:rPr>
          <w:rFonts w:ascii="Courier New" w:hAnsi="Courier New" w:cs="Courier New"/>
          <w:color w:val="303F9F"/>
          <w:sz w:val="20"/>
          <w:szCs w:val="20"/>
        </w:rPr>
        <w:t>In [7]:</w:t>
      </w:r>
    </w:p>
    <w:p w14:paraId="12372474" w14:textId="77777777" w:rsidR="002F58CF" w:rsidRPr="00C56290" w:rsidRDefault="002F58CF" w:rsidP="002F58CF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C56290">
        <w:rPr>
          <w:rStyle w:val="o"/>
          <w:color w:val="666666"/>
          <w:sz w:val="20"/>
          <w:szCs w:val="18"/>
        </w:rPr>
        <w:t>%</w:t>
      </w:r>
      <w:r w:rsidRPr="00C56290">
        <w:rPr>
          <w:rStyle w:val="k"/>
          <w:b/>
          <w:bCs/>
          <w:color w:val="008000"/>
          <w:sz w:val="20"/>
          <w:szCs w:val="18"/>
        </w:rPr>
        <w:t>matplotlib</w:t>
      </w:r>
      <w:r w:rsidRPr="00C56290">
        <w:rPr>
          <w:color w:val="333333"/>
          <w:sz w:val="20"/>
          <w:szCs w:val="18"/>
        </w:rPr>
        <w:t xml:space="preserve"> inline</w:t>
      </w:r>
    </w:p>
    <w:p w14:paraId="687E21AC" w14:textId="77777777" w:rsidR="002F58CF" w:rsidRPr="00C56290" w:rsidRDefault="002F58CF" w:rsidP="002F58CF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C56290">
        <w:rPr>
          <w:rStyle w:val="o"/>
          <w:color w:val="666666"/>
          <w:sz w:val="20"/>
          <w:szCs w:val="18"/>
        </w:rPr>
        <w:t>%</w:t>
      </w:r>
      <w:r w:rsidRPr="00C56290">
        <w:rPr>
          <w:rStyle w:val="k"/>
          <w:b/>
          <w:bCs/>
          <w:color w:val="008000"/>
          <w:sz w:val="20"/>
          <w:szCs w:val="18"/>
        </w:rPr>
        <w:t>gui</w:t>
      </w:r>
      <w:r w:rsidRPr="00C56290">
        <w:rPr>
          <w:color w:val="333333"/>
          <w:sz w:val="20"/>
          <w:szCs w:val="18"/>
        </w:rPr>
        <w:t xml:space="preserve"> wx</w:t>
      </w:r>
    </w:p>
    <w:p w14:paraId="59C82C79" w14:textId="48C84631" w:rsidR="002F58CF" w:rsidRDefault="002F58CF" w:rsidP="002F58CF">
      <w:pPr>
        <w:pStyle w:val="HTMLPreformatted"/>
        <w:wordWrap w:val="0"/>
        <w:spacing w:line="291" w:lineRule="atLeast"/>
        <w:rPr>
          <w:rStyle w:val="p"/>
          <w:color w:val="333333"/>
          <w:sz w:val="20"/>
          <w:szCs w:val="18"/>
        </w:rPr>
      </w:pPr>
      <w:r w:rsidRPr="00C56290">
        <w:rPr>
          <w:rStyle w:val="n"/>
          <w:color w:val="333333"/>
          <w:sz w:val="20"/>
          <w:szCs w:val="18"/>
        </w:rPr>
        <w:t>dlc</w:t>
      </w:r>
      <w:r w:rsidRPr="00C56290">
        <w:rPr>
          <w:rStyle w:val="o"/>
          <w:color w:val="666666"/>
          <w:sz w:val="20"/>
          <w:szCs w:val="18"/>
        </w:rPr>
        <w:t>.</w:t>
      </w:r>
      <w:r w:rsidRPr="00C56290">
        <w:rPr>
          <w:rStyle w:val="n"/>
          <w:color w:val="333333"/>
          <w:sz w:val="20"/>
          <w:szCs w:val="18"/>
        </w:rPr>
        <w:t>label_frames</w:t>
      </w:r>
      <w:r w:rsidRPr="00C56290">
        <w:rPr>
          <w:rStyle w:val="p"/>
          <w:color w:val="333333"/>
          <w:sz w:val="20"/>
          <w:szCs w:val="18"/>
        </w:rPr>
        <w:t>(</w:t>
      </w:r>
      <w:r w:rsidRPr="00C56290">
        <w:rPr>
          <w:rStyle w:val="n"/>
          <w:color w:val="333333"/>
          <w:sz w:val="20"/>
          <w:szCs w:val="18"/>
        </w:rPr>
        <w:t>path_config_file</w:t>
      </w:r>
      <w:r w:rsidRPr="00C56290">
        <w:rPr>
          <w:rStyle w:val="p"/>
          <w:color w:val="333333"/>
          <w:sz w:val="20"/>
          <w:szCs w:val="18"/>
        </w:rPr>
        <w:t>)</w:t>
      </w:r>
    </w:p>
    <w:p w14:paraId="6A54CAC3" w14:textId="7996147F" w:rsidR="002F58CF" w:rsidRDefault="00E32158" w:rsidP="002F58CF">
      <w:pPr>
        <w:pStyle w:val="NoSpacing"/>
        <w:numPr>
          <w:ilvl w:val="0"/>
          <w:numId w:val="26"/>
        </w:numPr>
        <w:rPr>
          <w:rStyle w:val="p"/>
        </w:rPr>
      </w:pPr>
      <w:r>
        <w:rPr>
          <w:rStyle w:val="p"/>
        </w:rPr>
        <w:lastRenderedPageBreak/>
        <w:t xml:space="preserve">In the GUI, click ‘Load frames’, and </w:t>
      </w:r>
      <w:r w:rsidR="00E27BE1">
        <w:rPr>
          <w:rStyle w:val="p"/>
        </w:rPr>
        <w:t>next</w:t>
      </w:r>
      <w:r>
        <w:rPr>
          <w:rStyle w:val="p"/>
        </w:rPr>
        <w:t xml:space="preserve"> select the top folder or any other folder with the filename of the video of interest to you (Figure </w:t>
      </w:r>
      <w:r w:rsidR="0034294C">
        <w:rPr>
          <w:rStyle w:val="p"/>
        </w:rPr>
        <w:t>4</w:t>
      </w:r>
      <w:r>
        <w:rPr>
          <w:rStyle w:val="p"/>
        </w:rPr>
        <w:t>).</w:t>
      </w:r>
    </w:p>
    <w:p w14:paraId="131C6017" w14:textId="3D9B075C" w:rsidR="00C5713F" w:rsidRDefault="00F00360" w:rsidP="00F00360">
      <w:pPr>
        <w:pStyle w:val="NoSpacing"/>
        <w:jc w:val="center"/>
        <w:rPr>
          <w:rStyle w:val="p"/>
        </w:rPr>
      </w:pPr>
      <w:r>
        <w:rPr>
          <w:rStyle w:val="p"/>
        </w:rPr>
        <w:t xml:space="preserve">Labelling GUI, </w:t>
      </w:r>
      <w:r w:rsidR="00CD29E5">
        <w:rPr>
          <w:rStyle w:val="p"/>
        </w:rPr>
        <w:t xml:space="preserve">select the </w:t>
      </w:r>
      <w:r w:rsidR="00697D2E">
        <w:rPr>
          <w:rStyle w:val="p"/>
        </w:rPr>
        <w:t>first</w:t>
      </w:r>
      <w:r>
        <w:rPr>
          <w:rStyle w:val="p"/>
        </w:rPr>
        <w:t xml:space="preserve"> folder</w:t>
      </w:r>
    </w:p>
    <w:p w14:paraId="02CB18E2" w14:textId="5E395C27" w:rsidR="00F00360" w:rsidRDefault="00F00360" w:rsidP="00F00360">
      <w:pPr>
        <w:pStyle w:val="NoSpacing"/>
        <w:jc w:val="center"/>
        <w:rPr>
          <w:rStyle w:val="p"/>
        </w:rPr>
      </w:pPr>
      <w:r>
        <w:rPr>
          <w:noProof/>
        </w:rPr>
        <w:drawing>
          <wp:inline distT="0" distB="0" distL="0" distR="0" wp14:anchorId="36DDD505" wp14:editId="035EA41C">
            <wp:extent cx="5943600" cy="40709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1AB5" w14:textId="4B2573D7" w:rsidR="008D78E3" w:rsidRPr="008D78E3" w:rsidRDefault="008D78E3" w:rsidP="008D78E3">
      <w:pPr>
        <w:pStyle w:val="TableFigure"/>
        <w:rPr>
          <w:rStyle w:val="p"/>
          <w:i/>
          <w:iCs/>
        </w:rPr>
      </w:pPr>
      <w:r w:rsidRPr="008D78E3">
        <w:rPr>
          <w:rStyle w:val="p"/>
          <w:i/>
          <w:iCs/>
        </w:rPr>
        <w:t xml:space="preserve">Figure </w:t>
      </w:r>
      <w:r w:rsidR="008F1E05">
        <w:rPr>
          <w:rStyle w:val="p"/>
          <w:i/>
          <w:iCs/>
        </w:rPr>
        <w:t>4</w:t>
      </w:r>
      <w:r w:rsidRPr="008D78E3">
        <w:rPr>
          <w:rStyle w:val="p"/>
          <w:i/>
          <w:iCs/>
        </w:rPr>
        <w:t>.</w:t>
      </w:r>
    </w:p>
    <w:p w14:paraId="2B3FE7A4" w14:textId="5874D21F" w:rsidR="009557D2" w:rsidRDefault="002F58CF" w:rsidP="00F21C4E">
      <w:pPr>
        <w:pStyle w:val="NoSpacing"/>
        <w:numPr>
          <w:ilvl w:val="0"/>
          <w:numId w:val="26"/>
        </w:numPr>
        <w:rPr>
          <w:rStyle w:val="p"/>
        </w:rPr>
      </w:pPr>
      <w:r>
        <w:rPr>
          <w:rStyle w:val="p"/>
        </w:rPr>
        <w:t xml:space="preserve"> </w:t>
      </w:r>
      <w:r w:rsidR="00210F29">
        <w:rPr>
          <w:rStyle w:val="p"/>
        </w:rPr>
        <w:t xml:space="preserve">Then </w:t>
      </w:r>
      <w:r w:rsidR="009557D2">
        <w:rPr>
          <w:rStyle w:val="p"/>
        </w:rPr>
        <w:t xml:space="preserve">right-click to add labels, middle-click to remove labels, and left-click and drag to </w:t>
      </w:r>
      <w:r w:rsidR="009557D2" w:rsidRPr="00CA62F8">
        <w:rPr>
          <w:rStyle w:val="p"/>
        </w:rPr>
        <w:t>adjust label</w:t>
      </w:r>
      <w:r w:rsidR="009A25A6">
        <w:rPr>
          <w:rStyle w:val="p"/>
        </w:rPr>
        <w:t>s</w:t>
      </w:r>
      <w:r w:rsidR="006D1CE6" w:rsidRPr="00CA62F8">
        <w:rPr>
          <w:rStyle w:val="p"/>
        </w:rPr>
        <w:t xml:space="preserve"> (Figure 5)</w:t>
      </w:r>
      <w:r w:rsidR="009557D2" w:rsidRPr="00CA62F8">
        <w:rPr>
          <w:rStyle w:val="p"/>
        </w:rPr>
        <w:t>.</w:t>
      </w:r>
      <w:r w:rsidR="000B3F28" w:rsidRPr="00CA62F8">
        <w:rPr>
          <w:rStyle w:val="p"/>
        </w:rPr>
        <w:t xml:space="preserve"> </w:t>
      </w:r>
      <w:r w:rsidR="006D1CE6" w:rsidRPr="00CA62F8">
        <w:rPr>
          <w:rStyle w:val="p"/>
        </w:rPr>
        <w:t xml:space="preserve">Switch between bodyparts in the red box, and between frames in the green box. </w:t>
      </w:r>
      <w:r w:rsidR="00744770" w:rsidRPr="00CA62F8">
        <w:rPr>
          <w:rStyle w:val="p"/>
        </w:rPr>
        <w:t xml:space="preserve">We generally </w:t>
      </w:r>
      <w:r w:rsidR="00301BEB" w:rsidRPr="00CA62F8">
        <w:rPr>
          <w:rStyle w:val="p"/>
        </w:rPr>
        <w:t xml:space="preserve">deem </w:t>
      </w:r>
      <w:r w:rsidR="00282CD1" w:rsidRPr="00CA62F8">
        <w:rPr>
          <w:rStyle w:val="p"/>
        </w:rPr>
        <w:t xml:space="preserve">the midpoint between </w:t>
      </w:r>
      <w:r w:rsidR="00B233F5" w:rsidRPr="00CA62F8">
        <w:rPr>
          <w:rStyle w:val="p"/>
        </w:rPr>
        <w:t xml:space="preserve">two eyes as </w:t>
      </w:r>
      <w:r w:rsidR="00AB630D" w:rsidRPr="00CA62F8">
        <w:rPr>
          <w:rStyle w:val="p"/>
        </w:rPr>
        <w:t>the</w:t>
      </w:r>
      <w:r w:rsidR="00B233F5" w:rsidRPr="00CA62F8">
        <w:rPr>
          <w:rStyle w:val="p"/>
        </w:rPr>
        <w:t xml:space="preserve"> head or </w:t>
      </w:r>
      <w:r w:rsidR="00E542C2" w:rsidRPr="00CA62F8">
        <w:rPr>
          <w:rStyle w:val="p"/>
        </w:rPr>
        <w:t>‘</w:t>
      </w:r>
      <w:r w:rsidR="00B233F5" w:rsidRPr="00CA62F8">
        <w:rPr>
          <w:rStyle w:val="p"/>
        </w:rPr>
        <w:t>h</w:t>
      </w:r>
      <w:r w:rsidR="00E542C2" w:rsidRPr="00CA62F8">
        <w:rPr>
          <w:rStyle w:val="p"/>
        </w:rPr>
        <w:t>’</w:t>
      </w:r>
      <w:r w:rsidR="00B233F5" w:rsidRPr="00CA62F8">
        <w:rPr>
          <w:rStyle w:val="p"/>
        </w:rPr>
        <w:t xml:space="preserve">, </w:t>
      </w:r>
      <w:r w:rsidR="00207BF0" w:rsidRPr="00CA62F8">
        <w:rPr>
          <w:rStyle w:val="p"/>
        </w:rPr>
        <w:t xml:space="preserve">the joint between the neck and the body as the body or </w:t>
      </w:r>
      <w:r w:rsidR="00E542C2" w:rsidRPr="00CA62F8">
        <w:rPr>
          <w:rStyle w:val="p"/>
        </w:rPr>
        <w:t>‘</w:t>
      </w:r>
      <w:r w:rsidR="00207BF0" w:rsidRPr="00CA62F8">
        <w:rPr>
          <w:rStyle w:val="p"/>
        </w:rPr>
        <w:t>b</w:t>
      </w:r>
      <w:r w:rsidR="00E542C2" w:rsidRPr="00CA62F8">
        <w:rPr>
          <w:rStyle w:val="p"/>
        </w:rPr>
        <w:t>’</w:t>
      </w:r>
      <w:r w:rsidR="00207BF0" w:rsidRPr="00CA62F8">
        <w:rPr>
          <w:rStyle w:val="p"/>
        </w:rPr>
        <w:t xml:space="preserve">, and </w:t>
      </w:r>
      <w:r w:rsidR="008C54E6" w:rsidRPr="00CA62F8">
        <w:rPr>
          <w:rStyle w:val="p"/>
        </w:rPr>
        <w:t xml:space="preserve">the joint between the body and the tail </w:t>
      </w:r>
      <w:r w:rsidR="00100822" w:rsidRPr="00CA62F8">
        <w:rPr>
          <w:rStyle w:val="p"/>
        </w:rPr>
        <w:t xml:space="preserve">as the tail or </w:t>
      </w:r>
      <w:r w:rsidR="00E542C2" w:rsidRPr="00CA62F8">
        <w:rPr>
          <w:rStyle w:val="p"/>
        </w:rPr>
        <w:t>‘</w:t>
      </w:r>
      <w:r w:rsidR="00100822" w:rsidRPr="00CA62F8">
        <w:rPr>
          <w:rStyle w:val="p"/>
        </w:rPr>
        <w:t>t</w:t>
      </w:r>
      <w:r w:rsidR="00E542C2" w:rsidRPr="00CA62F8">
        <w:rPr>
          <w:rStyle w:val="p"/>
        </w:rPr>
        <w:t>’</w:t>
      </w:r>
      <w:r w:rsidR="0012333A" w:rsidRPr="00CA62F8">
        <w:rPr>
          <w:rStyle w:val="p"/>
        </w:rPr>
        <w:t>.</w:t>
      </w:r>
    </w:p>
    <w:p w14:paraId="6F0782AB" w14:textId="03E7EE93" w:rsidR="00773890" w:rsidRDefault="001F0819" w:rsidP="009D02BE">
      <w:pPr>
        <w:pStyle w:val="NoSpacing"/>
        <w:ind w:left="360"/>
        <w:jc w:val="center"/>
        <w:rPr>
          <w:rStyle w:val="p"/>
        </w:rPr>
      </w:pPr>
      <w:r>
        <w:rPr>
          <w:rStyle w:val="p"/>
        </w:rPr>
        <w:t xml:space="preserve">Labelling GUI, </w:t>
      </w:r>
      <w:r w:rsidR="008900CC">
        <w:rPr>
          <w:rStyle w:val="p"/>
        </w:rPr>
        <w:t>assign labels</w:t>
      </w:r>
    </w:p>
    <w:p w14:paraId="73B82C88" w14:textId="3BEDA258" w:rsidR="00055545" w:rsidRDefault="00055545" w:rsidP="009471E8">
      <w:pPr>
        <w:pStyle w:val="NoSpacing"/>
        <w:jc w:val="center"/>
        <w:rPr>
          <w:rStyle w:val="p"/>
        </w:rPr>
      </w:pPr>
      <w:r w:rsidRPr="009471E8">
        <w:rPr>
          <w:noProof/>
        </w:rPr>
        <w:lastRenderedPageBreak/>
        <w:drawing>
          <wp:inline distT="0" distB="0" distL="0" distR="0" wp14:anchorId="42CA16FE" wp14:editId="6444FBBE">
            <wp:extent cx="5943600" cy="40709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0B7D" w14:textId="5BD3515E" w:rsidR="00350A3D" w:rsidRPr="008D78E3" w:rsidRDefault="00350A3D" w:rsidP="00350A3D">
      <w:pPr>
        <w:pStyle w:val="TableFigure"/>
        <w:rPr>
          <w:rStyle w:val="p"/>
          <w:i/>
          <w:iCs/>
        </w:rPr>
      </w:pPr>
      <w:r w:rsidRPr="008D78E3">
        <w:rPr>
          <w:rStyle w:val="p"/>
          <w:i/>
          <w:iCs/>
        </w:rPr>
        <w:t xml:space="preserve">Figure </w:t>
      </w:r>
      <w:r w:rsidR="00D92ED9">
        <w:rPr>
          <w:rStyle w:val="p"/>
          <w:i/>
          <w:iCs/>
        </w:rPr>
        <w:t>5</w:t>
      </w:r>
      <w:r w:rsidRPr="008D78E3">
        <w:rPr>
          <w:rStyle w:val="p"/>
          <w:i/>
          <w:iCs/>
        </w:rPr>
        <w:t>.</w:t>
      </w:r>
    </w:p>
    <w:p w14:paraId="3CB188CF" w14:textId="7DFB4646" w:rsidR="00FE213F" w:rsidRDefault="002F58CF" w:rsidP="00FE213F">
      <w:pPr>
        <w:pStyle w:val="NoSpacing"/>
        <w:numPr>
          <w:ilvl w:val="0"/>
          <w:numId w:val="26"/>
        </w:numPr>
        <w:rPr>
          <w:rStyle w:val="p"/>
        </w:rPr>
      </w:pPr>
      <w:r>
        <w:rPr>
          <w:rStyle w:val="p"/>
        </w:rPr>
        <w:t xml:space="preserve"> </w:t>
      </w:r>
      <w:r w:rsidR="004B7265">
        <w:rPr>
          <w:rStyle w:val="p"/>
        </w:rPr>
        <w:t>After you label all the frames, c</w:t>
      </w:r>
      <w:r w:rsidR="00FE213F">
        <w:rPr>
          <w:rStyle w:val="p"/>
        </w:rPr>
        <w:t xml:space="preserve">lick ‘Save’ </w:t>
      </w:r>
      <w:r w:rsidR="00622A8D">
        <w:rPr>
          <w:rStyle w:val="p"/>
        </w:rPr>
        <w:t xml:space="preserve">and </w:t>
      </w:r>
      <w:r w:rsidR="00642BB4">
        <w:rPr>
          <w:rStyle w:val="p"/>
        </w:rPr>
        <w:t>sub</w:t>
      </w:r>
      <w:r w:rsidR="00744E81">
        <w:rPr>
          <w:rStyle w:val="p"/>
        </w:rPr>
        <w:t>se</w:t>
      </w:r>
      <w:r w:rsidR="00642BB4">
        <w:rPr>
          <w:rStyle w:val="p"/>
        </w:rPr>
        <w:t>quently</w:t>
      </w:r>
      <w:r w:rsidR="00622A8D">
        <w:rPr>
          <w:rStyle w:val="p"/>
        </w:rPr>
        <w:t xml:space="preserve"> ‘Quit’ </w:t>
      </w:r>
      <w:r w:rsidR="005175F4">
        <w:rPr>
          <w:rStyle w:val="p"/>
        </w:rPr>
        <w:t>(Figure 6)</w:t>
      </w:r>
      <w:r w:rsidR="00FE213F">
        <w:rPr>
          <w:rStyle w:val="p"/>
        </w:rPr>
        <w:t>.</w:t>
      </w:r>
      <w:r w:rsidR="005175F4">
        <w:rPr>
          <w:rStyle w:val="p"/>
        </w:rPr>
        <w:t xml:space="preserve"> </w:t>
      </w:r>
      <w:r w:rsidR="00C851D1">
        <w:rPr>
          <w:rStyle w:val="p"/>
        </w:rPr>
        <w:t xml:space="preserve">There will be </w:t>
      </w:r>
      <w:r w:rsidR="00ED7C91">
        <w:rPr>
          <w:rStyle w:val="p"/>
        </w:rPr>
        <w:t>a pop-up asking</w:t>
      </w:r>
      <w:r w:rsidR="00880015">
        <w:rPr>
          <w:rStyle w:val="p"/>
        </w:rPr>
        <w:t xml:space="preserve"> for</w:t>
      </w:r>
      <w:r w:rsidR="00ED7C91">
        <w:rPr>
          <w:rStyle w:val="p"/>
        </w:rPr>
        <w:t xml:space="preserve"> another folder with the filename of the video of interest.</w:t>
      </w:r>
      <w:r w:rsidR="00975000">
        <w:rPr>
          <w:rStyle w:val="p"/>
        </w:rPr>
        <w:t xml:space="preserve"> Choose ‘Yes’ to repeat Steps 4</w:t>
      </w:r>
      <w:r w:rsidR="00975000" w:rsidRPr="00975000">
        <w:rPr>
          <w:rStyle w:val="p"/>
        </w:rPr>
        <w:t>–</w:t>
      </w:r>
      <w:r w:rsidR="00975000">
        <w:rPr>
          <w:rStyle w:val="p"/>
        </w:rPr>
        <w:t>6. Or choose ‘No’ to continue.</w:t>
      </w:r>
    </w:p>
    <w:p w14:paraId="5853CE3C" w14:textId="668CFA96" w:rsidR="00697D2E" w:rsidRDefault="00697D2E" w:rsidP="00B76D33">
      <w:pPr>
        <w:pStyle w:val="NoSpacing"/>
        <w:jc w:val="center"/>
        <w:rPr>
          <w:rStyle w:val="p"/>
        </w:rPr>
      </w:pPr>
      <w:r>
        <w:rPr>
          <w:rStyle w:val="p"/>
        </w:rPr>
        <w:t xml:space="preserve">Labelling GUI, save and select the next </w:t>
      </w:r>
      <w:r w:rsidR="009238B8">
        <w:rPr>
          <w:rStyle w:val="p"/>
        </w:rPr>
        <w:t>folder</w:t>
      </w:r>
    </w:p>
    <w:p w14:paraId="497639F6" w14:textId="35F0CEBF" w:rsidR="005175F4" w:rsidRDefault="005175F4" w:rsidP="00B76D33">
      <w:pPr>
        <w:pStyle w:val="NoSpacing"/>
        <w:jc w:val="center"/>
        <w:rPr>
          <w:rStyle w:val="p"/>
        </w:rPr>
      </w:pPr>
      <w:r>
        <w:rPr>
          <w:noProof/>
        </w:rPr>
        <w:lastRenderedPageBreak/>
        <w:drawing>
          <wp:inline distT="0" distB="0" distL="0" distR="0" wp14:anchorId="5F50C710" wp14:editId="68DED207">
            <wp:extent cx="5943600" cy="40627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E4711" w14:textId="033E3C44" w:rsidR="005175F4" w:rsidRPr="008D78E3" w:rsidRDefault="005175F4" w:rsidP="005175F4">
      <w:pPr>
        <w:pStyle w:val="TableFigure"/>
        <w:rPr>
          <w:rStyle w:val="p"/>
          <w:i/>
          <w:iCs/>
        </w:rPr>
      </w:pPr>
      <w:r w:rsidRPr="008D78E3">
        <w:rPr>
          <w:rStyle w:val="p"/>
          <w:i/>
          <w:iCs/>
        </w:rPr>
        <w:t xml:space="preserve">Figure </w:t>
      </w:r>
      <w:r>
        <w:rPr>
          <w:rStyle w:val="p"/>
          <w:i/>
          <w:iCs/>
        </w:rPr>
        <w:t>6</w:t>
      </w:r>
      <w:r w:rsidRPr="008D78E3">
        <w:rPr>
          <w:rStyle w:val="p"/>
          <w:i/>
          <w:iCs/>
        </w:rPr>
        <w:t>.</w:t>
      </w:r>
    </w:p>
    <w:p w14:paraId="0F5E3E4F" w14:textId="7D1E599C" w:rsidR="002F58CF" w:rsidRDefault="001073DE" w:rsidP="001073DE">
      <w:pPr>
        <w:pStyle w:val="NoSpacing"/>
        <w:numPr>
          <w:ilvl w:val="0"/>
          <w:numId w:val="26"/>
        </w:numPr>
        <w:rPr>
          <w:rStyle w:val="p"/>
        </w:rPr>
      </w:pPr>
      <w:r>
        <w:rPr>
          <w:rStyle w:val="p"/>
        </w:rPr>
        <w:t>Run Cells 8</w:t>
      </w:r>
      <w:r w:rsidRPr="00975000">
        <w:rPr>
          <w:rStyle w:val="p"/>
        </w:rPr>
        <w:t>–</w:t>
      </w:r>
      <w:r>
        <w:rPr>
          <w:rStyle w:val="p"/>
        </w:rPr>
        <w:t>11.</w:t>
      </w:r>
    </w:p>
    <w:p w14:paraId="30C67BF9" w14:textId="77777777" w:rsidR="001073DE" w:rsidRPr="00C56290" w:rsidRDefault="001073DE" w:rsidP="001073DE">
      <w:pPr>
        <w:shd w:val="clear" w:color="auto" w:fill="FFFFFF"/>
        <w:spacing w:line="291" w:lineRule="atLeast"/>
        <w:ind w:firstLine="0"/>
        <w:jc w:val="left"/>
        <w:rPr>
          <w:rFonts w:ascii="Courier New" w:hAnsi="Courier New" w:cs="Courier New"/>
          <w:color w:val="303F9F"/>
          <w:sz w:val="20"/>
          <w:szCs w:val="20"/>
        </w:rPr>
      </w:pPr>
      <w:r w:rsidRPr="00C56290">
        <w:rPr>
          <w:rFonts w:ascii="Courier New" w:hAnsi="Courier New" w:cs="Courier New"/>
          <w:color w:val="303F9F"/>
          <w:sz w:val="20"/>
          <w:szCs w:val="20"/>
        </w:rPr>
        <w:t>In [8]:</w:t>
      </w:r>
    </w:p>
    <w:p w14:paraId="498EC836" w14:textId="77777777" w:rsidR="001073DE" w:rsidRPr="00C56290" w:rsidRDefault="001073DE" w:rsidP="001073DE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C56290">
        <w:rPr>
          <w:rStyle w:val="n"/>
          <w:color w:val="333333"/>
          <w:sz w:val="20"/>
          <w:szCs w:val="18"/>
        </w:rPr>
        <w:t>dlc</w:t>
      </w:r>
      <w:r w:rsidRPr="00C56290">
        <w:rPr>
          <w:rStyle w:val="o"/>
          <w:color w:val="666666"/>
          <w:sz w:val="20"/>
          <w:szCs w:val="18"/>
        </w:rPr>
        <w:t>.</w:t>
      </w:r>
      <w:r w:rsidRPr="00C56290">
        <w:rPr>
          <w:rStyle w:val="n"/>
          <w:color w:val="333333"/>
          <w:sz w:val="20"/>
          <w:szCs w:val="18"/>
        </w:rPr>
        <w:t>check_labels</w:t>
      </w:r>
      <w:r w:rsidRPr="00C56290">
        <w:rPr>
          <w:rStyle w:val="p"/>
          <w:color w:val="333333"/>
          <w:sz w:val="20"/>
          <w:szCs w:val="18"/>
        </w:rPr>
        <w:t>(</w:t>
      </w:r>
      <w:r w:rsidRPr="00C56290">
        <w:rPr>
          <w:rStyle w:val="n"/>
          <w:color w:val="333333"/>
          <w:sz w:val="20"/>
          <w:szCs w:val="18"/>
        </w:rPr>
        <w:t>path_config_file</w:t>
      </w:r>
      <w:r w:rsidRPr="00C56290">
        <w:rPr>
          <w:rStyle w:val="p"/>
          <w:color w:val="333333"/>
          <w:sz w:val="20"/>
          <w:szCs w:val="18"/>
        </w:rPr>
        <w:t>)</w:t>
      </w:r>
    </w:p>
    <w:p w14:paraId="05A3A7C5" w14:textId="77777777" w:rsidR="001073DE" w:rsidRPr="00C56290" w:rsidRDefault="001073DE" w:rsidP="001073DE">
      <w:pPr>
        <w:shd w:val="clear" w:color="auto" w:fill="FFFFFF"/>
        <w:spacing w:line="291" w:lineRule="atLeast"/>
        <w:ind w:firstLine="0"/>
        <w:jc w:val="left"/>
        <w:rPr>
          <w:rFonts w:ascii="Courier New" w:hAnsi="Courier New" w:cs="Courier New"/>
          <w:color w:val="303F9F"/>
          <w:sz w:val="20"/>
          <w:szCs w:val="20"/>
        </w:rPr>
      </w:pPr>
      <w:r w:rsidRPr="00C56290">
        <w:rPr>
          <w:rFonts w:ascii="Courier New" w:hAnsi="Courier New" w:cs="Courier New"/>
          <w:color w:val="303F9F"/>
          <w:sz w:val="20"/>
          <w:szCs w:val="20"/>
        </w:rPr>
        <w:t>In [9]:</w:t>
      </w:r>
    </w:p>
    <w:p w14:paraId="7267F679" w14:textId="77777777" w:rsidR="001073DE" w:rsidRPr="00C56290" w:rsidRDefault="001073DE" w:rsidP="001073DE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C56290">
        <w:rPr>
          <w:rStyle w:val="n"/>
          <w:color w:val="333333"/>
          <w:sz w:val="20"/>
          <w:szCs w:val="18"/>
        </w:rPr>
        <w:t>dlc</w:t>
      </w:r>
      <w:r w:rsidRPr="00C56290">
        <w:rPr>
          <w:rStyle w:val="o"/>
          <w:color w:val="666666"/>
          <w:sz w:val="20"/>
          <w:szCs w:val="18"/>
        </w:rPr>
        <w:t>.</w:t>
      </w:r>
      <w:r w:rsidRPr="00C56290">
        <w:rPr>
          <w:rStyle w:val="n"/>
          <w:color w:val="333333"/>
          <w:sz w:val="20"/>
          <w:szCs w:val="18"/>
        </w:rPr>
        <w:t>create_training_dataset</w:t>
      </w:r>
      <w:r w:rsidRPr="00C56290">
        <w:rPr>
          <w:rStyle w:val="p"/>
          <w:color w:val="333333"/>
          <w:sz w:val="20"/>
          <w:szCs w:val="18"/>
        </w:rPr>
        <w:t>(</w:t>
      </w:r>
      <w:r w:rsidRPr="00C56290">
        <w:rPr>
          <w:rStyle w:val="n"/>
          <w:color w:val="333333"/>
          <w:sz w:val="20"/>
          <w:szCs w:val="18"/>
        </w:rPr>
        <w:t>path_config_file</w:t>
      </w:r>
      <w:r w:rsidRPr="00C56290">
        <w:rPr>
          <w:rStyle w:val="p"/>
          <w:color w:val="333333"/>
          <w:sz w:val="20"/>
          <w:szCs w:val="18"/>
        </w:rPr>
        <w:t>)</w:t>
      </w:r>
    </w:p>
    <w:p w14:paraId="19676BDB" w14:textId="77777777" w:rsidR="001073DE" w:rsidRPr="00E30220" w:rsidRDefault="001073DE" w:rsidP="001073DE">
      <w:pPr>
        <w:shd w:val="clear" w:color="auto" w:fill="FFFFFF"/>
        <w:spacing w:line="291" w:lineRule="atLeast"/>
        <w:ind w:firstLine="0"/>
        <w:jc w:val="left"/>
        <w:rPr>
          <w:rFonts w:ascii="Courier New" w:hAnsi="Courier New" w:cs="Courier New"/>
          <w:color w:val="303F9F"/>
          <w:sz w:val="20"/>
          <w:szCs w:val="20"/>
          <w:lang w:val="en-GB"/>
        </w:rPr>
      </w:pPr>
      <w:r w:rsidRPr="00C56290">
        <w:rPr>
          <w:rFonts w:ascii="Courier New" w:hAnsi="Courier New" w:cs="Courier New"/>
          <w:color w:val="303F9F"/>
          <w:sz w:val="20"/>
          <w:szCs w:val="20"/>
        </w:rPr>
        <w:t>In [10]:</w:t>
      </w:r>
    </w:p>
    <w:p w14:paraId="2FA1799D" w14:textId="77777777" w:rsidR="001073DE" w:rsidRPr="00C56290" w:rsidRDefault="001073DE" w:rsidP="001073DE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C56290">
        <w:rPr>
          <w:rStyle w:val="c1"/>
          <w:i/>
          <w:iCs/>
          <w:color w:val="408080"/>
          <w:sz w:val="20"/>
          <w:szCs w:val="18"/>
        </w:rPr>
        <w:t># Turning on autotune speeds up the training</w:t>
      </w:r>
    </w:p>
    <w:p w14:paraId="60C359B2" w14:textId="77777777" w:rsidR="001073DE" w:rsidRPr="00C56290" w:rsidRDefault="001073DE" w:rsidP="001073DE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C56290">
        <w:rPr>
          <w:rStyle w:val="c1"/>
          <w:i/>
          <w:iCs/>
          <w:color w:val="408080"/>
          <w:sz w:val="20"/>
          <w:szCs w:val="18"/>
        </w:rPr>
        <w:t># maxiters: Iterations of training, recommended: 200,000</w:t>
      </w:r>
    </w:p>
    <w:p w14:paraId="4154DD74" w14:textId="77777777" w:rsidR="001073DE" w:rsidRPr="00C56290" w:rsidRDefault="001073DE" w:rsidP="001073DE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C56290">
        <w:rPr>
          <w:rStyle w:val="c1"/>
          <w:i/>
          <w:iCs/>
          <w:color w:val="408080"/>
          <w:sz w:val="20"/>
          <w:szCs w:val="18"/>
        </w:rPr>
        <w:t># displayiters = 1000: Display training progress per 1,000 iterations</w:t>
      </w:r>
    </w:p>
    <w:p w14:paraId="6FC0722C" w14:textId="77777777" w:rsidR="001073DE" w:rsidRPr="00C56290" w:rsidRDefault="001073DE" w:rsidP="001073DE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C56290">
        <w:rPr>
          <w:rStyle w:val="c1"/>
          <w:i/>
          <w:iCs/>
          <w:color w:val="408080"/>
          <w:sz w:val="20"/>
          <w:szCs w:val="18"/>
        </w:rPr>
        <w:t># saveiters = 5000: Save the neural network per 5,000 iterations</w:t>
      </w:r>
    </w:p>
    <w:p w14:paraId="44E8E351" w14:textId="77777777" w:rsidR="001073DE" w:rsidRPr="00C56290" w:rsidRDefault="001073DE" w:rsidP="001073DE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C56290">
        <w:rPr>
          <w:rStyle w:val="n"/>
          <w:color w:val="333333"/>
          <w:sz w:val="20"/>
          <w:szCs w:val="18"/>
        </w:rPr>
        <w:t>dlc</w:t>
      </w:r>
      <w:r w:rsidRPr="00C56290">
        <w:rPr>
          <w:rStyle w:val="o"/>
          <w:color w:val="666666"/>
          <w:sz w:val="20"/>
          <w:szCs w:val="18"/>
        </w:rPr>
        <w:t>.</w:t>
      </w:r>
      <w:r w:rsidRPr="00C56290">
        <w:rPr>
          <w:rStyle w:val="n"/>
          <w:color w:val="333333"/>
          <w:sz w:val="20"/>
          <w:szCs w:val="18"/>
        </w:rPr>
        <w:t>train_network</w:t>
      </w:r>
      <w:r w:rsidRPr="00C56290">
        <w:rPr>
          <w:rStyle w:val="p"/>
          <w:color w:val="333333"/>
          <w:sz w:val="20"/>
          <w:szCs w:val="18"/>
        </w:rPr>
        <w:t>(</w:t>
      </w:r>
      <w:r w:rsidRPr="00C56290">
        <w:rPr>
          <w:rStyle w:val="n"/>
          <w:color w:val="333333"/>
          <w:sz w:val="20"/>
          <w:szCs w:val="18"/>
        </w:rPr>
        <w:t>path_config_file</w:t>
      </w:r>
      <w:r w:rsidRPr="00C56290">
        <w:rPr>
          <w:rStyle w:val="p"/>
          <w:color w:val="333333"/>
          <w:sz w:val="20"/>
          <w:szCs w:val="18"/>
        </w:rPr>
        <w:t>,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n"/>
          <w:color w:val="333333"/>
          <w:sz w:val="20"/>
          <w:szCs w:val="18"/>
        </w:rPr>
        <w:t>shuffle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o"/>
          <w:color w:val="666666"/>
          <w:sz w:val="20"/>
          <w:szCs w:val="18"/>
        </w:rPr>
        <w:t>=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mi"/>
          <w:color w:val="666666"/>
          <w:sz w:val="20"/>
          <w:szCs w:val="18"/>
        </w:rPr>
        <w:t>1</w:t>
      </w:r>
      <w:r w:rsidRPr="00C56290">
        <w:rPr>
          <w:rStyle w:val="p"/>
          <w:color w:val="333333"/>
          <w:sz w:val="20"/>
          <w:szCs w:val="18"/>
        </w:rPr>
        <w:t>,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n"/>
          <w:color w:val="333333"/>
          <w:sz w:val="20"/>
          <w:szCs w:val="18"/>
        </w:rPr>
        <w:t>autotune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o"/>
          <w:color w:val="666666"/>
          <w:sz w:val="20"/>
          <w:szCs w:val="18"/>
        </w:rPr>
        <w:t>=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kc"/>
          <w:b/>
          <w:bCs/>
          <w:color w:val="008000"/>
          <w:sz w:val="20"/>
          <w:szCs w:val="18"/>
        </w:rPr>
        <w:t>True</w:t>
      </w:r>
      <w:r w:rsidRPr="00C56290">
        <w:rPr>
          <w:rStyle w:val="p"/>
          <w:color w:val="333333"/>
          <w:sz w:val="20"/>
          <w:szCs w:val="18"/>
        </w:rPr>
        <w:t>,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n"/>
          <w:color w:val="333333"/>
          <w:sz w:val="20"/>
          <w:szCs w:val="18"/>
        </w:rPr>
        <w:t>displayiters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o"/>
          <w:color w:val="666666"/>
          <w:sz w:val="20"/>
          <w:szCs w:val="18"/>
        </w:rPr>
        <w:t>=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mi"/>
          <w:color w:val="666666"/>
          <w:sz w:val="20"/>
          <w:szCs w:val="18"/>
        </w:rPr>
        <w:t>1000</w:t>
      </w:r>
      <w:r w:rsidRPr="00C56290">
        <w:rPr>
          <w:rStyle w:val="p"/>
          <w:color w:val="333333"/>
          <w:sz w:val="20"/>
          <w:szCs w:val="18"/>
        </w:rPr>
        <w:t>,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n"/>
          <w:color w:val="333333"/>
          <w:sz w:val="20"/>
          <w:szCs w:val="18"/>
        </w:rPr>
        <w:t>saveiters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o"/>
          <w:color w:val="666666"/>
          <w:sz w:val="20"/>
          <w:szCs w:val="18"/>
        </w:rPr>
        <w:t>=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mi"/>
          <w:color w:val="666666"/>
          <w:sz w:val="20"/>
          <w:szCs w:val="18"/>
        </w:rPr>
        <w:t>50000</w:t>
      </w:r>
      <w:r w:rsidRPr="00C56290">
        <w:rPr>
          <w:rStyle w:val="p"/>
          <w:color w:val="333333"/>
          <w:sz w:val="20"/>
          <w:szCs w:val="18"/>
        </w:rPr>
        <w:t>,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n"/>
          <w:color w:val="333333"/>
          <w:sz w:val="20"/>
          <w:szCs w:val="18"/>
        </w:rPr>
        <w:t>maxiters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o"/>
          <w:color w:val="666666"/>
          <w:sz w:val="20"/>
          <w:szCs w:val="18"/>
        </w:rPr>
        <w:t>=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mi"/>
          <w:color w:val="666666"/>
          <w:sz w:val="20"/>
          <w:szCs w:val="18"/>
        </w:rPr>
        <w:t>200000</w:t>
      </w:r>
      <w:r w:rsidRPr="00C56290">
        <w:rPr>
          <w:rStyle w:val="p"/>
          <w:color w:val="333333"/>
          <w:sz w:val="20"/>
          <w:szCs w:val="18"/>
        </w:rPr>
        <w:t>)</w:t>
      </w:r>
    </w:p>
    <w:p w14:paraId="35657278" w14:textId="77777777" w:rsidR="001073DE" w:rsidRPr="00C56290" w:rsidRDefault="001073DE" w:rsidP="001073DE">
      <w:pPr>
        <w:shd w:val="clear" w:color="auto" w:fill="FFFFFF"/>
        <w:spacing w:line="291" w:lineRule="atLeast"/>
        <w:ind w:firstLine="0"/>
        <w:jc w:val="left"/>
        <w:rPr>
          <w:rFonts w:ascii="Courier New" w:hAnsi="Courier New" w:cs="Courier New"/>
          <w:color w:val="303F9F"/>
          <w:sz w:val="20"/>
          <w:szCs w:val="20"/>
        </w:rPr>
      </w:pPr>
      <w:r w:rsidRPr="00C56290">
        <w:rPr>
          <w:rFonts w:ascii="Courier New" w:hAnsi="Courier New" w:cs="Courier New"/>
          <w:color w:val="303F9F"/>
          <w:sz w:val="20"/>
          <w:szCs w:val="20"/>
        </w:rPr>
        <w:t>In [11]:</w:t>
      </w:r>
    </w:p>
    <w:p w14:paraId="30EB24B3" w14:textId="4E4C4234" w:rsidR="001073DE" w:rsidRDefault="001073DE" w:rsidP="001073DE">
      <w:pPr>
        <w:pStyle w:val="HTMLPreformatted"/>
        <w:wordWrap w:val="0"/>
        <w:spacing w:line="291" w:lineRule="atLeast"/>
        <w:rPr>
          <w:rStyle w:val="p"/>
          <w:color w:val="333333"/>
          <w:sz w:val="20"/>
          <w:szCs w:val="18"/>
        </w:rPr>
      </w:pPr>
      <w:r w:rsidRPr="00C56290">
        <w:rPr>
          <w:rStyle w:val="n"/>
          <w:color w:val="333333"/>
          <w:sz w:val="20"/>
          <w:szCs w:val="18"/>
        </w:rPr>
        <w:t>dlc</w:t>
      </w:r>
      <w:r w:rsidRPr="00C56290">
        <w:rPr>
          <w:rStyle w:val="o"/>
          <w:color w:val="666666"/>
          <w:sz w:val="20"/>
          <w:szCs w:val="18"/>
        </w:rPr>
        <w:t>.</w:t>
      </w:r>
      <w:r w:rsidRPr="00C56290">
        <w:rPr>
          <w:rStyle w:val="n"/>
          <w:color w:val="333333"/>
          <w:sz w:val="20"/>
          <w:szCs w:val="18"/>
        </w:rPr>
        <w:t>evaluate_network</w:t>
      </w:r>
      <w:r w:rsidRPr="00C56290">
        <w:rPr>
          <w:rStyle w:val="p"/>
          <w:color w:val="333333"/>
          <w:sz w:val="20"/>
          <w:szCs w:val="18"/>
        </w:rPr>
        <w:t>(</w:t>
      </w:r>
      <w:r w:rsidRPr="00C56290">
        <w:rPr>
          <w:rStyle w:val="n"/>
          <w:color w:val="333333"/>
          <w:sz w:val="20"/>
          <w:szCs w:val="18"/>
        </w:rPr>
        <w:t>path_config_file</w:t>
      </w:r>
      <w:r w:rsidRPr="00C56290">
        <w:rPr>
          <w:rStyle w:val="p"/>
          <w:color w:val="333333"/>
          <w:sz w:val="20"/>
          <w:szCs w:val="18"/>
        </w:rPr>
        <w:t>)</w:t>
      </w:r>
    </w:p>
    <w:p w14:paraId="5E949F54" w14:textId="77777777" w:rsidR="001073DE" w:rsidRDefault="001073DE" w:rsidP="001073DE">
      <w:pPr>
        <w:pStyle w:val="HTMLPreformatted"/>
        <w:wordWrap w:val="0"/>
        <w:spacing w:line="291" w:lineRule="atLeast"/>
        <w:rPr>
          <w:rStyle w:val="p"/>
          <w:color w:val="333333"/>
          <w:sz w:val="20"/>
          <w:szCs w:val="18"/>
          <w:lang w:eastAsia="zh-CN"/>
        </w:rPr>
      </w:pPr>
    </w:p>
    <w:p w14:paraId="68D553F8" w14:textId="0664D73D" w:rsidR="004A1E39" w:rsidRDefault="004A1E39" w:rsidP="004A1E39">
      <w:pPr>
        <w:pStyle w:val="Heading1"/>
      </w:pPr>
      <w:r>
        <w:t>Label Videos Mechanically</w:t>
      </w:r>
    </w:p>
    <w:p w14:paraId="0F95D805" w14:textId="5D473730" w:rsidR="00AD422B" w:rsidRDefault="00AD422B" w:rsidP="00AD422B">
      <w:pPr>
        <w:pStyle w:val="NoSpacing"/>
        <w:numPr>
          <w:ilvl w:val="0"/>
          <w:numId w:val="27"/>
        </w:numPr>
      </w:pPr>
      <w:r>
        <w:t xml:space="preserve">Fill in the blank in Cell </w:t>
      </w:r>
      <w:r w:rsidR="0064289D">
        <w:t>12</w:t>
      </w:r>
      <w:r>
        <w:t xml:space="preserve"> and run the Cell</w:t>
      </w:r>
      <w:r w:rsidR="009F58BC">
        <w:t>, which is the same as Cell 5</w:t>
      </w:r>
      <w:r>
        <w:t>.</w:t>
      </w:r>
    </w:p>
    <w:p w14:paraId="45279C39" w14:textId="77777777" w:rsidR="00E24C20" w:rsidRPr="00C56290" w:rsidRDefault="00E24C20" w:rsidP="00E24C20">
      <w:pPr>
        <w:shd w:val="clear" w:color="auto" w:fill="FFFFFF"/>
        <w:spacing w:line="291" w:lineRule="atLeast"/>
        <w:ind w:firstLine="0"/>
        <w:jc w:val="left"/>
        <w:rPr>
          <w:rFonts w:ascii="Courier New" w:hAnsi="Courier New" w:cs="Courier New"/>
          <w:color w:val="303F9F"/>
          <w:sz w:val="20"/>
          <w:szCs w:val="20"/>
        </w:rPr>
      </w:pPr>
      <w:r w:rsidRPr="00C56290">
        <w:rPr>
          <w:rFonts w:ascii="Courier New" w:hAnsi="Courier New" w:cs="Courier New"/>
          <w:color w:val="303F9F"/>
          <w:sz w:val="20"/>
          <w:szCs w:val="20"/>
        </w:rPr>
        <w:lastRenderedPageBreak/>
        <w:t>In [12]:</w:t>
      </w:r>
    </w:p>
    <w:p w14:paraId="1BA10F80" w14:textId="489E1139" w:rsidR="00E24C20" w:rsidRDefault="00E24C20" w:rsidP="00E24C20">
      <w:pPr>
        <w:pStyle w:val="HTMLPreformatted"/>
        <w:wordWrap w:val="0"/>
        <w:spacing w:line="291" w:lineRule="atLeast"/>
        <w:rPr>
          <w:rStyle w:val="c1"/>
          <w:i/>
          <w:iCs/>
          <w:color w:val="408080"/>
          <w:sz w:val="20"/>
          <w:szCs w:val="18"/>
        </w:rPr>
      </w:pPr>
      <w:r w:rsidRPr="00C56290">
        <w:rPr>
          <w:rStyle w:val="c1"/>
          <w:i/>
          <w:iCs/>
          <w:color w:val="408080"/>
          <w:sz w:val="20"/>
          <w:szCs w:val="18"/>
        </w:rPr>
        <w:t># Type in the full path of config.yaml, the project root directory followed by '/config.yaml'</w:t>
      </w:r>
    </w:p>
    <w:p w14:paraId="7307815C" w14:textId="2C66E935" w:rsidR="00CB730F" w:rsidRPr="00C56290" w:rsidRDefault="00CB730F" w:rsidP="00E24C20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C56290">
        <w:rPr>
          <w:rStyle w:val="c1"/>
          <w:i/>
          <w:iCs/>
          <w:color w:val="408080"/>
          <w:sz w:val="20"/>
          <w:szCs w:val="18"/>
        </w:rPr>
        <w:t># Skip this cell if you haven't shutdown the notebook since creating the project</w:t>
      </w:r>
    </w:p>
    <w:p w14:paraId="0CDC5E58" w14:textId="77777777" w:rsidR="00E24C20" w:rsidRDefault="00E24C20" w:rsidP="00E24C20">
      <w:pPr>
        <w:pStyle w:val="HTMLPreformatted"/>
        <w:wordWrap w:val="0"/>
        <w:spacing w:line="291" w:lineRule="atLeast"/>
        <w:rPr>
          <w:rStyle w:val="s1"/>
          <w:color w:val="BA2121"/>
          <w:sz w:val="20"/>
          <w:szCs w:val="18"/>
        </w:rPr>
      </w:pPr>
      <w:r w:rsidRPr="00C56290">
        <w:rPr>
          <w:rStyle w:val="n"/>
          <w:color w:val="333333"/>
          <w:sz w:val="20"/>
          <w:szCs w:val="18"/>
        </w:rPr>
        <w:t>path_config_file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o"/>
          <w:color w:val="666666"/>
          <w:sz w:val="20"/>
          <w:szCs w:val="18"/>
        </w:rPr>
        <w:t>=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sa"/>
          <w:color w:val="333333"/>
          <w:sz w:val="20"/>
          <w:szCs w:val="18"/>
        </w:rPr>
        <w:t>r</w:t>
      </w:r>
      <w:r w:rsidRPr="00C56290">
        <w:rPr>
          <w:rStyle w:val="s1"/>
          <w:color w:val="BA2121"/>
          <w:sz w:val="20"/>
          <w:szCs w:val="18"/>
        </w:rPr>
        <w:t>'C:\DLC\1053 SI_A, Mar 22, 9 14 20--2019-10-0</w:t>
      </w:r>
      <w:r>
        <w:rPr>
          <w:rStyle w:val="s1"/>
          <w:color w:val="BA2121"/>
          <w:sz w:val="20"/>
          <w:szCs w:val="18"/>
        </w:rPr>
        <w:t>4</w:t>
      </w:r>
      <w:r w:rsidRPr="00C56290">
        <w:rPr>
          <w:rStyle w:val="s1"/>
          <w:color w:val="BA2121"/>
          <w:sz w:val="20"/>
          <w:szCs w:val="18"/>
        </w:rPr>
        <w:t>\config.yaml</w:t>
      </w:r>
      <w:r>
        <w:rPr>
          <w:rStyle w:val="s1"/>
          <w:color w:val="BA2121"/>
          <w:sz w:val="20"/>
          <w:szCs w:val="18"/>
        </w:rPr>
        <w:t>'</w:t>
      </w:r>
    </w:p>
    <w:p w14:paraId="101D0A7A" w14:textId="77777777" w:rsidR="00E24C20" w:rsidRDefault="00E24C20" w:rsidP="00E24C20">
      <w:pPr>
        <w:pStyle w:val="NoSpacing"/>
      </w:pPr>
    </w:p>
    <w:p w14:paraId="2BBF5365" w14:textId="20FD02EB" w:rsidR="006C3C0E" w:rsidRDefault="00E24C20" w:rsidP="006C3C0E">
      <w:pPr>
        <w:pStyle w:val="NoSpacing"/>
        <w:numPr>
          <w:ilvl w:val="0"/>
          <w:numId w:val="27"/>
        </w:numPr>
      </w:pPr>
      <w:r>
        <w:t xml:space="preserve"> </w:t>
      </w:r>
      <w:r w:rsidR="00F24368">
        <w:t>R</w:t>
      </w:r>
      <w:r w:rsidR="00D35356">
        <w:t xml:space="preserve">un Cell 13. </w:t>
      </w:r>
      <w:r w:rsidR="008C72BE">
        <w:t xml:space="preserve">If </w:t>
      </w:r>
      <w:r w:rsidR="00BC3634">
        <w:t>you want to label certain videos in a particular folder</w:t>
      </w:r>
      <w:r w:rsidR="008F1D54">
        <w:t>, complete the blanks in Cell 14 and run the Cell instead</w:t>
      </w:r>
      <w:r w:rsidR="00B91FB8">
        <w:t>, albeit not recommended.</w:t>
      </w:r>
    </w:p>
    <w:p w14:paraId="09D96AC2" w14:textId="77777777" w:rsidR="006C3C0E" w:rsidRPr="00C56290" w:rsidRDefault="006C3C0E" w:rsidP="006C3C0E">
      <w:pPr>
        <w:shd w:val="clear" w:color="auto" w:fill="FFFFFF"/>
        <w:spacing w:line="291" w:lineRule="atLeast"/>
        <w:ind w:firstLine="0"/>
        <w:jc w:val="left"/>
        <w:rPr>
          <w:rFonts w:ascii="Courier New" w:hAnsi="Courier New" w:cs="Courier New"/>
          <w:color w:val="303F9F"/>
          <w:sz w:val="20"/>
          <w:szCs w:val="20"/>
        </w:rPr>
      </w:pPr>
      <w:r w:rsidRPr="00C56290">
        <w:rPr>
          <w:rFonts w:ascii="Courier New" w:hAnsi="Courier New" w:cs="Courier New"/>
          <w:color w:val="303F9F"/>
          <w:sz w:val="20"/>
          <w:szCs w:val="20"/>
        </w:rPr>
        <w:t>In [13]:</w:t>
      </w:r>
    </w:p>
    <w:p w14:paraId="74E15762" w14:textId="77777777" w:rsidR="006C3C0E" w:rsidRPr="00C56290" w:rsidRDefault="006C3C0E" w:rsidP="006C3C0E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C56290">
        <w:rPr>
          <w:rStyle w:val="c1"/>
          <w:i/>
          <w:iCs/>
          <w:color w:val="408080"/>
          <w:sz w:val="20"/>
          <w:szCs w:val="18"/>
        </w:rPr>
        <w:t># Read config.yaml and get the paths of the listed videos</w:t>
      </w:r>
    </w:p>
    <w:p w14:paraId="03E252AD" w14:textId="77777777" w:rsidR="006C3C0E" w:rsidRPr="00C56290" w:rsidRDefault="006C3C0E" w:rsidP="006C3C0E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C56290">
        <w:rPr>
          <w:rStyle w:val="n"/>
          <w:color w:val="333333"/>
          <w:sz w:val="20"/>
          <w:szCs w:val="18"/>
        </w:rPr>
        <w:t>cnf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o"/>
          <w:color w:val="666666"/>
          <w:sz w:val="20"/>
          <w:szCs w:val="18"/>
        </w:rPr>
        <w:t>=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n"/>
          <w:color w:val="333333"/>
          <w:sz w:val="20"/>
          <w:szCs w:val="18"/>
        </w:rPr>
        <w:t>dlc</w:t>
      </w:r>
      <w:r w:rsidRPr="00C56290">
        <w:rPr>
          <w:rStyle w:val="o"/>
          <w:color w:val="666666"/>
          <w:sz w:val="20"/>
          <w:szCs w:val="18"/>
        </w:rPr>
        <w:t>.</w:t>
      </w:r>
      <w:r w:rsidRPr="00C56290">
        <w:rPr>
          <w:rStyle w:val="n"/>
          <w:color w:val="333333"/>
          <w:sz w:val="20"/>
          <w:szCs w:val="18"/>
        </w:rPr>
        <w:t>auxiliaryfunctions</w:t>
      </w:r>
      <w:r w:rsidRPr="00C56290">
        <w:rPr>
          <w:rStyle w:val="o"/>
          <w:color w:val="666666"/>
          <w:sz w:val="20"/>
          <w:szCs w:val="18"/>
        </w:rPr>
        <w:t>.</w:t>
      </w:r>
      <w:r w:rsidRPr="00C56290">
        <w:rPr>
          <w:rStyle w:val="n"/>
          <w:color w:val="333333"/>
          <w:sz w:val="20"/>
          <w:szCs w:val="18"/>
        </w:rPr>
        <w:t>read_config</w:t>
      </w:r>
      <w:r w:rsidRPr="00C56290">
        <w:rPr>
          <w:rStyle w:val="p"/>
          <w:color w:val="333333"/>
          <w:sz w:val="20"/>
          <w:szCs w:val="18"/>
        </w:rPr>
        <w:t>(</w:t>
      </w:r>
      <w:r w:rsidRPr="00C56290">
        <w:rPr>
          <w:rStyle w:val="n"/>
          <w:color w:val="333333"/>
          <w:sz w:val="20"/>
          <w:szCs w:val="18"/>
        </w:rPr>
        <w:t>path_config_file</w:t>
      </w:r>
      <w:r w:rsidRPr="00C56290">
        <w:rPr>
          <w:rStyle w:val="p"/>
          <w:color w:val="333333"/>
          <w:sz w:val="20"/>
          <w:szCs w:val="18"/>
        </w:rPr>
        <w:t>)</w:t>
      </w:r>
    </w:p>
    <w:p w14:paraId="1C8A64EE" w14:textId="77777777" w:rsidR="006C3C0E" w:rsidRPr="00C56290" w:rsidRDefault="006C3C0E" w:rsidP="006C3C0E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C56290">
        <w:rPr>
          <w:rStyle w:val="n"/>
          <w:color w:val="333333"/>
          <w:sz w:val="20"/>
          <w:szCs w:val="18"/>
        </w:rPr>
        <w:t>videos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o"/>
          <w:color w:val="666666"/>
          <w:sz w:val="20"/>
          <w:szCs w:val="18"/>
        </w:rPr>
        <w:t>=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n"/>
          <w:color w:val="333333"/>
          <w:sz w:val="20"/>
          <w:szCs w:val="18"/>
        </w:rPr>
        <w:t>cnf</w:t>
      </w:r>
      <w:r w:rsidRPr="00C56290">
        <w:rPr>
          <w:rStyle w:val="p"/>
          <w:color w:val="333333"/>
          <w:sz w:val="20"/>
          <w:szCs w:val="18"/>
        </w:rPr>
        <w:t>[</w:t>
      </w:r>
      <w:r w:rsidRPr="00C56290">
        <w:rPr>
          <w:rStyle w:val="s1"/>
          <w:color w:val="BA2121"/>
          <w:sz w:val="20"/>
          <w:szCs w:val="18"/>
        </w:rPr>
        <w:t>'video_sets'</w:t>
      </w:r>
      <w:r w:rsidRPr="00C56290">
        <w:rPr>
          <w:rStyle w:val="p"/>
          <w:color w:val="333333"/>
          <w:sz w:val="20"/>
          <w:szCs w:val="18"/>
        </w:rPr>
        <w:t>]</w:t>
      </w:r>
      <w:r w:rsidRPr="00C56290">
        <w:rPr>
          <w:rStyle w:val="o"/>
          <w:color w:val="666666"/>
          <w:sz w:val="20"/>
          <w:szCs w:val="18"/>
        </w:rPr>
        <w:t>.</w:t>
      </w:r>
      <w:r w:rsidRPr="00C56290">
        <w:rPr>
          <w:rStyle w:val="n"/>
          <w:color w:val="333333"/>
          <w:sz w:val="20"/>
          <w:szCs w:val="18"/>
        </w:rPr>
        <w:t>keys</w:t>
      </w:r>
      <w:r w:rsidRPr="00C56290">
        <w:rPr>
          <w:rStyle w:val="p"/>
          <w:color w:val="333333"/>
          <w:sz w:val="20"/>
          <w:szCs w:val="18"/>
        </w:rPr>
        <w:t>()</w:t>
      </w:r>
    </w:p>
    <w:p w14:paraId="044ECD24" w14:textId="77777777" w:rsidR="006C3C0E" w:rsidRPr="00C56290" w:rsidRDefault="006C3C0E" w:rsidP="006C3C0E">
      <w:pPr>
        <w:shd w:val="clear" w:color="auto" w:fill="FFFFFF"/>
        <w:spacing w:line="291" w:lineRule="atLeast"/>
        <w:ind w:firstLine="0"/>
        <w:jc w:val="left"/>
        <w:rPr>
          <w:rFonts w:ascii="Courier New" w:hAnsi="Courier New" w:cs="Courier New"/>
          <w:color w:val="303F9F"/>
          <w:sz w:val="20"/>
          <w:szCs w:val="20"/>
        </w:rPr>
      </w:pPr>
      <w:r w:rsidRPr="00C56290">
        <w:rPr>
          <w:rFonts w:ascii="Courier New" w:hAnsi="Courier New" w:cs="Courier New"/>
          <w:color w:val="303F9F"/>
          <w:sz w:val="20"/>
          <w:szCs w:val="20"/>
        </w:rPr>
        <w:t>In [14]:</w:t>
      </w:r>
    </w:p>
    <w:p w14:paraId="5E2086EA" w14:textId="7E513C81" w:rsidR="006C3C0E" w:rsidRPr="00C56290" w:rsidRDefault="006C3C0E" w:rsidP="006C3C0E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C56290">
        <w:rPr>
          <w:rStyle w:val="c1"/>
          <w:i/>
          <w:iCs/>
          <w:color w:val="408080"/>
          <w:sz w:val="20"/>
          <w:szCs w:val="18"/>
        </w:rPr>
        <w:t xml:space="preserve"># </w:t>
      </w:r>
      <w:r w:rsidR="00E427B0" w:rsidRPr="00E427B0">
        <w:rPr>
          <w:rStyle w:val="c1"/>
          <w:i/>
          <w:iCs/>
          <w:color w:val="408080"/>
          <w:sz w:val="20"/>
          <w:szCs w:val="18"/>
        </w:rPr>
        <w:t>(Not recommended)</w:t>
      </w:r>
      <w:r w:rsidR="00E427B0">
        <w:rPr>
          <w:rStyle w:val="c1"/>
          <w:i/>
          <w:iCs/>
          <w:color w:val="408080"/>
          <w:sz w:val="20"/>
          <w:szCs w:val="18"/>
        </w:rPr>
        <w:t xml:space="preserve"> </w:t>
      </w:r>
      <w:r w:rsidRPr="00C56290">
        <w:rPr>
          <w:rStyle w:val="c1"/>
          <w:i/>
          <w:iCs/>
          <w:color w:val="408080"/>
          <w:sz w:val="20"/>
          <w:szCs w:val="18"/>
        </w:rPr>
        <w:t>Or</w:t>
      </w:r>
      <w:r>
        <w:rPr>
          <w:rStyle w:val="c1"/>
          <w:i/>
          <w:iCs/>
          <w:color w:val="408080"/>
          <w:sz w:val="20"/>
          <w:szCs w:val="18"/>
        </w:rPr>
        <w:t xml:space="preserve"> </w:t>
      </w:r>
      <w:r w:rsidRPr="00C56290">
        <w:rPr>
          <w:rStyle w:val="c1"/>
          <w:i/>
          <w:iCs/>
          <w:color w:val="408080"/>
          <w:sz w:val="20"/>
          <w:szCs w:val="18"/>
        </w:rPr>
        <w:t>manually type in the video directory and filenames below</w:t>
      </w:r>
    </w:p>
    <w:p w14:paraId="20E498A0" w14:textId="77777777" w:rsidR="006C3C0E" w:rsidRPr="00C56290" w:rsidRDefault="006C3C0E" w:rsidP="006C3C0E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C56290">
        <w:rPr>
          <w:rStyle w:val="n"/>
          <w:color w:val="333333"/>
          <w:sz w:val="20"/>
          <w:szCs w:val="18"/>
        </w:rPr>
        <w:t>os</w:t>
      </w:r>
      <w:r w:rsidRPr="00C56290">
        <w:rPr>
          <w:rStyle w:val="o"/>
          <w:color w:val="666666"/>
          <w:sz w:val="20"/>
          <w:szCs w:val="18"/>
        </w:rPr>
        <w:t>.</w:t>
      </w:r>
      <w:r w:rsidRPr="00C56290">
        <w:rPr>
          <w:rStyle w:val="n"/>
          <w:color w:val="333333"/>
          <w:sz w:val="20"/>
          <w:szCs w:val="18"/>
        </w:rPr>
        <w:t>chdir</w:t>
      </w:r>
      <w:r w:rsidRPr="00C56290">
        <w:rPr>
          <w:rStyle w:val="p"/>
          <w:color w:val="333333"/>
          <w:sz w:val="20"/>
          <w:szCs w:val="18"/>
        </w:rPr>
        <w:t>(</w:t>
      </w:r>
      <w:r w:rsidRPr="00C56290">
        <w:rPr>
          <w:rStyle w:val="sa"/>
          <w:color w:val="333333"/>
          <w:sz w:val="20"/>
          <w:szCs w:val="18"/>
        </w:rPr>
        <w:t>r</w:t>
      </w:r>
      <w:r w:rsidRPr="00C56290">
        <w:rPr>
          <w:rStyle w:val="s1"/>
          <w:color w:val="BA2121"/>
          <w:sz w:val="20"/>
          <w:szCs w:val="18"/>
        </w:rPr>
        <w:t>'VIDEO_DIRECTORY'</w:t>
      </w:r>
      <w:r w:rsidRPr="00C56290">
        <w:rPr>
          <w:rStyle w:val="p"/>
          <w:color w:val="333333"/>
          <w:sz w:val="20"/>
          <w:szCs w:val="18"/>
        </w:rPr>
        <w:t>)</w:t>
      </w:r>
    </w:p>
    <w:p w14:paraId="7CBFEEE3" w14:textId="77777777" w:rsidR="006C3C0E" w:rsidRPr="00C56290" w:rsidRDefault="006C3C0E" w:rsidP="006C3C0E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C56290">
        <w:rPr>
          <w:rStyle w:val="n"/>
          <w:color w:val="333333"/>
          <w:sz w:val="20"/>
          <w:szCs w:val="18"/>
        </w:rPr>
        <w:t>videos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o"/>
          <w:color w:val="666666"/>
          <w:sz w:val="20"/>
          <w:szCs w:val="18"/>
        </w:rPr>
        <w:t>=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p"/>
          <w:color w:val="333333"/>
          <w:sz w:val="20"/>
          <w:szCs w:val="18"/>
        </w:rPr>
        <w:t>[</w:t>
      </w:r>
      <w:r w:rsidRPr="00C56290">
        <w:rPr>
          <w:rStyle w:val="s1"/>
          <w:color w:val="BA2121"/>
          <w:sz w:val="20"/>
          <w:szCs w:val="18"/>
        </w:rPr>
        <w:t>'VIDEO_FILENAMES.avi/mp4'</w:t>
      </w:r>
      <w:r w:rsidRPr="00C56290">
        <w:rPr>
          <w:rStyle w:val="p"/>
          <w:color w:val="333333"/>
          <w:sz w:val="20"/>
          <w:szCs w:val="18"/>
        </w:rPr>
        <w:t>]</w:t>
      </w:r>
    </w:p>
    <w:p w14:paraId="6266C810" w14:textId="77777777" w:rsidR="006C3C0E" w:rsidRDefault="006C3C0E" w:rsidP="006C3C0E">
      <w:pPr>
        <w:pStyle w:val="NoSpacing"/>
      </w:pPr>
    </w:p>
    <w:p w14:paraId="6AEFAD9F" w14:textId="62E022D3" w:rsidR="00AD422B" w:rsidRDefault="00E24C20" w:rsidP="00744804">
      <w:pPr>
        <w:pStyle w:val="NoSpacing"/>
        <w:numPr>
          <w:ilvl w:val="0"/>
          <w:numId w:val="27"/>
        </w:numPr>
        <w:rPr>
          <w:rStyle w:val="p"/>
        </w:rPr>
      </w:pPr>
      <w:r>
        <w:t xml:space="preserve"> </w:t>
      </w:r>
      <w:r w:rsidR="00EF6111">
        <w:t>Run Cell</w:t>
      </w:r>
      <w:r w:rsidR="00EA1BCC">
        <w:t>s</w:t>
      </w:r>
      <w:r w:rsidR="00EF6111">
        <w:t xml:space="preserve"> 15</w:t>
      </w:r>
      <w:r w:rsidR="00A20B1E" w:rsidRPr="00975000">
        <w:rPr>
          <w:rStyle w:val="p"/>
        </w:rPr>
        <w:t>–</w:t>
      </w:r>
      <w:r w:rsidR="00A20B1E">
        <w:rPr>
          <w:rStyle w:val="p"/>
        </w:rPr>
        <w:t>17</w:t>
      </w:r>
      <w:r w:rsidR="00EA1BCC">
        <w:rPr>
          <w:rStyle w:val="p"/>
        </w:rPr>
        <w:t xml:space="preserve">, and check the .h5 files, labelled videos, and plots </w:t>
      </w:r>
      <w:r w:rsidR="00DE262B">
        <w:rPr>
          <w:rStyle w:val="p"/>
        </w:rPr>
        <w:t xml:space="preserve">created </w:t>
      </w:r>
      <w:r w:rsidR="00554067">
        <w:rPr>
          <w:rStyle w:val="p"/>
        </w:rPr>
        <w:t xml:space="preserve">in the </w:t>
      </w:r>
      <w:r w:rsidR="005A2FD8">
        <w:rPr>
          <w:rStyle w:val="p"/>
        </w:rPr>
        <w:t>‘videos’</w:t>
      </w:r>
      <w:r w:rsidR="00D2727D">
        <w:rPr>
          <w:rStyle w:val="p"/>
        </w:rPr>
        <w:t xml:space="preserve"> folder in the project directory</w:t>
      </w:r>
      <w:r w:rsidR="009A446B">
        <w:rPr>
          <w:rStyle w:val="p"/>
        </w:rPr>
        <w:t xml:space="preserve"> (Figure </w:t>
      </w:r>
      <w:r w:rsidR="00700854">
        <w:rPr>
          <w:rStyle w:val="p"/>
        </w:rPr>
        <w:t>7)</w:t>
      </w:r>
      <w:r w:rsidR="00D2727D">
        <w:rPr>
          <w:rStyle w:val="p"/>
        </w:rPr>
        <w:t>.</w:t>
      </w:r>
      <w:r w:rsidR="005A2FD8">
        <w:rPr>
          <w:rStyle w:val="p"/>
        </w:rPr>
        <w:t xml:space="preserve"> </w:t>
      </w:r>
    </w:p>
    <w:p w14:paraId="77045FF3" w14:textId="77777777" w:rsidR="009C31BD" w:rsidRPr="00C56290" w:rsidRDefault="009C31BD" w:rsidP="009C31BD">
      <w:pPr>
        <w:shd w:val="clear" w:color="auto" w:fill="FFFFFF"/>
        <w:spacing w:line="291" w:lineRule="atLeast"/>
        <w:ind w:firstLine="0"/>
        <w:jc w:val="left"/>
        <w:rPr>
          <w:rFonts w:ascii="Courier New" w:hAnsi="Courier New" w:cs="Courier New"/>
          <w:color w:val="303F9F"/>
          <w:sz w:val="20"/>
          <w:szCs w:val="20"/>
        </w:rPr>
      </w:pPr>
      <w:r w:rsidRPr="00C56290">
        <w:rPr>
          <w:rFonts w:ascii="Courier New" w:hAnsi="Courier New" w:cs="Courier New"/>
          <w:color w:val="303F9F"/>
          <w:sz w:val="20"/>
          <w:szCs w:val="20"/>
        </w:rPr>
        <w:t>In [15]:</w:t>
      </w:r>
    </w:p>
    <w:p w14:paraId="7DE1F3D8" w14:textId="77777777" w:rsidR="009C31BD" w:rsidRPr="00C56290" w:rsidRDefault="009C31BD" w:rsidP="009C31BD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C56290">
        <w:rPr>
          <w:rStyle w:val="n"/>
          <w:color w:val="333333"/>
          <w:sz w:val="20"/>
          <w:szCs w:val="18"/>
        </w:rPr>
        <w:t>dlc</w:t>
      </w:r>
      <w:r w:rsidRPr="00C56290">
        <w:rPr>
          <w:rStyle w:val="o"/>
          <w:color w:val="666666"/>
          <w:sz w:val="20"/>
          <w:szCs w:val="18"/>
        </w:rPr>
        <w:t>.</w:t>
      </w:r>
      <w:r w:rsidRPr="00C56290">
        <w:rPr>
          <w:rStyle w:val="n"/>
          <w:color w:val="333333"/>
          <w:sz w:val="20"/>
          <w:szCs w:val="18"/>
        </w:rPr>
        <w:t>analyze_videos</w:t>
      </w:r>
      <w:r w:rsidRPr="00C56290">
        <w:rPr>
          <w:rStyle w:val="p"/>
          <w:color w:val="333333"/>
          <w:sz w:val="20"/>
          <w:szCs w:val="18"/>
        </w:rPr>
        <w:t>(</w:t>
      </w:r>
      <w:r w:rsidRPr="00C56290">
        <w:rPr>
          <w:rStyle w:val="n"/>
          <w:color w:val="333333"/>
          <w:sz w:val="20"/>
          <w:szCs w:val="18"/>
        </w:rPr>
        <w:t>path_config_file</w:t>
      </w:r>
      <w:r w:rsidRPr="00C56290">
        <w:rPr>
          <w:rStyle w:val="p"/>
          <w:color w:val="333333"/>
          <w:sz w:val="20"/>
          <w:szCs w:val="18"/>
        </w:rPr>
        <w:t>,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n"/>
          <w:color w:val="333333"/>
          <w:sz w:val="20"/>
          <w:szCs w:val="18"/>
        </w:rPr>
        <w:t>videos</w:t>
      </w:r>
      <w:r w:rsidRPr="00C56290">
        <w:rPr>
          <w:rStyle w:val="p"/>
          <w:color w:val="333333"/>
          <w:sz w:val="20"/>
          <w:szCs w:val="18"/>
        </w:rPr>
        <w:t>)</w:t>
      </w:r>
    </w:p>
    <w:p w14:paraId="6054AE5C" w14:textId="77777777" w:rsidR="009C31BD" w:rsidRPr="00C56290" w:rsidRDefault="009C31BD" w:rsidP="009C31BD">
      <w:pPr>
        <w:shd w:val="clear" w:color="auto" w:fill="FFFFFF"/>
        <w:spacing w:line="291" w:lineRule="atLeast"/>
        <w:ind w:firstLine="0"/>
        <w:jc w:val="left"/>
        <w:rPr>
          <w:rFonts w:ascii="Courier New" w:hAnsi="Courier New" w:cs="Courier New"/>
          <w:color w:val="303F9F"/>
          <w:sz w:val="20"/>
          <w:szCs w:val="20"/>
        </w:rPr>
      </w:pPr>
      <w:r w:rsidRPr="00C56290">
        <w:rPr>
          <w:rFonts w:ascii="Courier New" w:hAnsi="Courier New" w:cs="Courier New"/>
          <w:color w:val="303F9F"/>
          <w:sz w:val="20"/>
          <w:szCs w:val="20"/>
        </w:rPr>
        <w:t>In [16]:</w:t>
      </w:r>
    </w:p>
    <w:p w14:paraId="2BB1FA3B" w14:textId="77777777" w:rsidR="009C31BD" w:rsidRPr="00C56290" w:rsidRDefault="009C31BD" w:rsidP="009C31BD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C56290">
        <w:rPr>
          <w:rStyle w:val="n"/>
          <w:color w:val="333333"/>
          <w:sz w:val="20"/>
          <w:szCs w:val="18"/>
        </w:rPr>
        <w:t>dlc</w:t>
      </w:r>
      <w:r w:rsidRPr="00C56290">
        <w:rPr>
          <w:rStyle w:val="o"/>
          <w:color w:val="666666"/>
          <w:sz w:val="20"/>
          <w:szCs w:val="18"/>
        </w:rPr>
        <w:t>.</w:t>
      </w:r>
      <w:r w:rsidRPr="00C56290">
        <w:rPr>
          <w:rStyle w:val="n"/>
          <w:color w:val="333333"/>
          <w:sz w:val="20"/>
          <w:szCs w:val="18"/>
        </w:rPr>
        <w:t>create_labeled_video</w:t>
      </w:r>
      <w:r w:rsidRPr="00C56290">
        <w:rPr>
          <w:rStyle w:val="p"/>
          <w:color w:val="333333"/>
          <w:sz w:val="20"/>
          <w:szCs w:val="18"/>
        </w:rPr>
        <w:t>(</w:t>
      </w:r>
      <w:r w:rsidRPr="00C56290">
        <w:rPr>
          <w:rStyle w:val="n"/>
          <w:color w:val="333333"/>
          <w:sz w:val="20"/>
          <w:szCs w:val="18"/>
        </w:rPr>
        <w:t>path_config_file</w:t>
      </w:r>
      <w:r w:rsidRPr="00C56290">
        <w:rPr>
          <w:rStyle w:val="p"/>
          <w:color w:val="333333"/>
          <w:sz w:val="20"/>
          <w:szCs w:val="18"/>
        </w:rPr>
        <w:t>,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n"/>
          <w:color w:val="333333"/>
          <w:sz w:val="20"/>
          <w:szCs w:val="18"/>
        </w:rPr>
        <w:t>videos</w:t>
      </w:r>
      <w:r w:rsidRPr="00C56290">
        <w:rPr>
          <w:rStyle w:val="p"/>
          <w:color w:val="333333"/>
          <w:sz w:val="20"/>
          <w:szCs w:val="18"/>
        </w:rPr>
        <w:t>)</w:t>
      </w:r>
    </w:p>
    <w:p w14:paraId="65D9781B" w14:textId="77777777" w:rsidR="009C31BD" w:rsidRPr="00C56290" w:rsidRDefault="009C31BD" w:rsidP="009C31BD">
      <w:pPr>
        <w:shd w:val="clear" w:color="auto" w:fill="FFFFFF"/>
        <w:spacing w:line="291" w:lineRule="atLeast"/>
        <w:ind w:firstLine="0"/>
        <w:jc w:val="left"/>
        <w:rPr>
          <w:rFonts w:ascii="Courier New" w:hAnsi="Courier New" w:cs="Courier New"/>
          <w:color w:val="303F9F"/>
          <w:sz w:val="20"/>
          <w:szCs w:val="20"/>
        </w:rPr>
      </w:pPr>
      <w:r w:rsidRPr="00C56290">
        <w:rPr>
          <w:rFonts w:ascii="Courier New" w:hAnsi="Courier New" w:cs="Courier New"/>
          <w:color w:val="303F9F"/>
          <w:sz w:val="20"/>
          <w:szCs w:val="20"/>
        </w:rPr>
        <w:t>In [17]:</w:t>
      </w:r>
    </w:p>
    <w:p w14:paraId="62E1995F" w14:textId="77777777" w:rsidR="009C31BD" w:rsidRPr="00C56290" w:rsidRDefault="009C31BD" w:rsidP="009C31BD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C56290">
        <w:rPr>
          <w:rStyle w:val="o"/>
          <w:color w:val="666666"/>
          <w:sz w:val="20"/>
          <w:szCs w:val="18"/>
        </w:rPr>
        <w:t>%</w:t>
      </w:r>
      <w:r w:rsidRPr="00C56290">
        <w:rPr>
          <w:rStyle w:val="k"/>
          <w:b/>
          <w:bCs/>
          <w:color w:val="008000"/>
          <w:sz w:val="20"/>
          <w:szCs w:val="18"/>
        </w:rPr>
        <w:t>matplotlib</w:t>
      </w:r>
      <w:r w:rsidRPr="00C56290">
        <w:rPr>
          <w:color w:val="333333"/>
          <w:sz w:val="20"/>
          <w:szCs w:val="18"/>
        </w:rPr>
        <w:t xml:space="preserve"> notebook</w:t>
      </w:r>
    </w:p>
    <w:p w14:paraId="03C5AB21" w14:textId="77777777" w:rsidR="009C31BD" w:rsidRPr="00C56290" w:rsidRDefault="009C31BD" w:rsidP="009C31BD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C56290">
        <w:rPr>
          <w:rStyle w:val="n"/>
          <w:color w:val="333333"/>
          <w:sz w:val="20"/>
          <w:szCs w:val="18"/>
        </w:rPr>
        <w:t>dlc</w:t>
      </w:r>
      <w:r w:rsidRPr="00C56290">
        <w:rPr>
          <w:rStyle w:val="o"/>
          <w:color w:val="666666"/>
          <w:sz w:val="20"/>
          <w:szCs w:val="18"/>
        </w:rPr>
        <w:t>.</w:t>
      </w:r>
      <w:r w:rsidRPr="00C56290">
        <w:rPr>
          <w:rStyle w:val="n"/>
          <w:color w:val="333333"/>
          <w:sz w:val="20"/>
          <w:szCs w:val="18"/>
        </w:rPr>
        <w:t>plot_trajectories</w:t>
      </w:r>
      <w:r w:rsidRPr="00C56290">
        <w:rPr>
          <w:rStyle w:val="p"/>
          <w:color w:val="333333"/>
          <w:sz w:val="20"/>
          <w:szCs w:val="18"/>
        </w:rPr>
        <w:t>(</w:t>
      </w:r>
      <w:r w:rsidRPr="00C56290">
        <w:rPr>
          <w:rStyle w:val="n"/>
          <w:color w:val="333333"/>
          <w:sz w:val="20"/>
          <w:szCs w:val="18"/>
        </w:rPr>
        <w:t>path_config_file</w:t>
      </w:r>
      <w:r w:rsidRPr="00C56290">
        <w:rPr>
          <w:rStyle w:val="p"/>
          <w:color w:val="333333"/>
          <w:sz w:val="20"/>
          <w:szCs w:val="18"/>
        </w:rPr>
        <w:t>,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n"/>
          <w:color w:val="333333"/>
          <w:sz w:val="20"/>
          <w:szCs w:val="18"/>
        </w:rPr>
        <w:t>videos</w:t>
      </w:r>
      <w:r w:rsidRPr="00C56290">
        <w:rPr>
          <w:rStyle w:val="p"/>
          <w:color w:val="333333"/>
          <w:sz w:val="20"/>
          <w:szCs w:val="18"/>
        </w:rPr>
        <w:t>)</w:t>
      </w:r>
    </w:p>
    <w:p w14:paraId="1EEFF7DB" w14:textId="77777777" w:rsidR="009C31BD" w:rsidRDefault="009C31BD" w:rsidP="009C31BD">
      <w:pPr>
        <w:pStyle w:val="NoSpacing"/>
        <w:rPr>
          <w:rStyle w:val="p"/>
        </w:rPr>
      </w:pPr>
    </w:p>
    <w:p w14:paraId="4984880B" w14:textId="3617A16D" w:rsidR="009C31BD" w:rsidRDefault="007538A1" w:rsidP="007538A1">
      <w:pPr>
        <w:pStyle w:val="NoSpacing"/>
        <w:jc w:val="center"/>
      </w:pPr>
      <w:r>
        <w:t>.h5, labelled videos, and plots</w:t>
      </w:r>
    </w:p>
    <w:p w14:paraId="4398A52B" w14:textId="143812E2" w:rsidR="005B626A" w:rsidRDefault="005B626A" w:rsidP="007538A1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1337C21D" wp14:editId="078D9ACC">
            <wp:extent cx="5943600" cy="32505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2CD0" w14:textId="5AB29911" w:rsidR="006436EE" w:rsidRPr="006436EE" w:rsidRDefault="006436EE" w:rsidP="006436EE">
      <w:pPr>
        <w:pStyle w:val="TableFigure"/>
        <w:rPr>
          <w:i/>
          <w:iCs/>
        </w:rPr>
      </w:pPr>
      <w:r w:rsidRPr="006436EE">
        <w:rPr>
          <w:i/>
          <w:iCs/>
        </w:rPr>
        <w:t xml:space="preserve">Figure </w:t>
      </w:r>
      <w:r w:rsidR="009D26E2">
        <w:rPr>
          <w:i/>
          <w:iCs/>
        </w:rPr>
        <w:t>7</w:t>
      </w:r>
      <w:r w:rsidRPr="006436EE">
        <w:rPr>
          <w:i/>
          <w:iCs/>
        </w:rPr>
        <w:t>.</w:t>
      </w:r>
    </w:p>
    <w:p w14:paraId="27B31599" w14:textId="79C97678" w:rsidR="007305CB" w:rsidRDefault="00F337A2" w:rsidP="00F337A2">
      <w:pPr>
        <w:pStyle w:val="Heading1"/>
      </w:pPr>
      <w:r>
        <w:t>Refine Neural Network</w:t>
      </w:r>
    </w:p>
    <w:p w14:paraId="1EDB517B" w14:textId="47EA87A9" w:rsidR="00DE02B0" w:rsidRDefault="00DE02B0" w:rsidP="00DE02B0">
      <w:pPr>
        <w:pStyle w:val="NoSpacing"/>
        <w:numPr>
          <w:ilvl w:val="0"/>
          <w:numId w:val="28"/>
        </w:numPr>
      </w:pPr>
      <w:r>
        <w:t>Fill in the blank in Cell 1</w:t>
      </w:r>
      <w:r w:rsidR="004527EC">
        <w:t>8</w:t>
      </w:r>
      <w:r>
        <w:t xml:space="preserve"> and run the Cell, which is </w:t>
      </w:r>
      <w:r w:rsidR="006E6DD4">
        <w:t xml:space="preserve">identical to </w:t>
      </w:r>
      <w:r>
        <w:t>Cell 5.</w:t>
      </w:r>
    </w:p>
    <w:p w14:paraId="19F874DD" w14:textId="77777777" w:rsidR="004527EC" w:rsidRPr="00C56290" w:rsidRDefault="004527EC" w:rsidP="004527EC">
      <w:pPr>
        <w:shd w:val="clear" w:color="auto" w:fill="FFFFFF"/>
        <w:spacing w:line="291" w:lineRule="atLeast"/>
        <w:ind w:firstLine="0"/>
        <w:jc w:val="left"/>
        <w:rPr>
          <w:rFonts w:ascii="Courier New" w:hAnsi="Courier New" w:cs="Courier New"/>
          <w:color w:val="303F9F"/>
          <w:sz w:val="20"/>
          <w:szCs w:val="20"/>
        </w:rPr>
      </w:pPr>
      <w:r w:rsidRPr="00C56290">
        <w:rPr>
          <w:rFonts w:ascii="Courier New" w:hAnsi="Courier New" w:cs="Courier New"/>
          <w:color w:val="303F9F"/>
          <w:sz w:val="20"/>
          <w:szCs w:val="20"/>
        </w:rPr>
        <w:t>In [18]:</w:t>
      </w:r>
    </w:p>
    <w:p w14:paraId="6BA80DCF" w14:textId="77777777" w:rsidR="004527EC" w:rsidRPr="00C56290" w:rsidRDefault="004527EC" w:rsidP="004527EC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C56290">
        <w:rPr>
          <w:rStyle w:val="c1"/>
          <w:i/>
          <w:iCs/>
          <w:color w:val="408080"/>
          <w:sz w:val="20"/>
          <w:szCs w:val="18"/>
        </w:rPr>
        <w:t># Type in the full path of config.yaml, the project root directory followed by '/config.yaml'</w:t>
      </w:r>
    </w:p>
    <w:p w14:paraId="2926C200" w14:textId="77777777" w:rsidR="004527EC" w:rsidRPr="00C56290" w:rsidRDefault="004527EC" w:rsidP="004527EC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C56290">
        <w:rPr>
          <w:rStyle w:val="c1"/>
          <w:i/>
          <w:iCs/>
          <w:color w:val="408080"/>
          <w:sz w:val="20"/>
          <w:szCs w:val="18"/>
        </w:rPr>
        <w:t># Skip this cell if you haven't shutdown the notebook since creating the project</w:t>
      </w:r>
    </w:p>
    <w:p w14:paraId="4EED40F5" w14:textId="5DD7E2CC" w:rsidR="004527EC" w:rsidRDefault="004527EC" w:rsidP="004527EC">
      <w:pPr>
        <w:pStyle w:val="HTMLPreformatted"/>
        <w:wordWrap w:val="0"/>
        <w:spacing w:line="291" w:lineRule="atLeast"/>
        <w:rPr>
          <w:rStyle w:val="s1"/>
          <w:color w:val="BA2121"/>
          <w:sz w:val="20"/>
          <w:szCs w:val="18"/>
        </w:rPr>
      </w:pPr>
      <w:r w:rsidRPr="00C56290">
        <w:rPr>
          <w:rStyle w:val="n"/>
          <w:color w:val="333333"/>
          <w:sz w:val="20"/>
          <w:szCs w:val="18"/>
        </w:rPr>
        <w:t>path_config_file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o"/>
          <w:color w:val="666666"/>
          <w:sz w:val="20"/>
          <w:szCs w:val="18"/>
        </w:rPr>
        <w:t>=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sa"/>
          <w:color w:val="333333"/>
          <w:sz w:val="20"/>
          <w:szCs w:val="18"/>
        </w:rPr>
        <w:t>r</w:t>
      </w:r>
      <w:r w:rsidRPr="00C56290">
        <w:rPr>
          <w:rStyle w:val="s1"/>
          <w:color w:val="BA2121"/>
          <w:sz w:val="20"/>
          <w:szCs w:val="18"/>
        </w:rPr>
        <w:t>'C:\DLC\1053 SI_A, Mar 22, 9 14 20--2019-10-0</w:t>
      </w:r>
      <w:r>
        <w:rPr>
          <w:rStyle w:val="s1"/>
          <w:color w:val="BA2121"/>
          <w:sz w:val="20"/>
          <w:szCs w:val="18"/>
        </w:rPr>
        <w:t>4</w:t>
      </w:r>
      <w:r w:rsidRPr="00C56290">
        <w:rPr>
          <w:rStyle w:val="s1"/>
          <w:color w:val="BA2121"/>
          <w:sz w:val="20"/>
          <w:szCs w:val="18"/>
        </w:rPr>
        <w:t>\config.yaml</w:t>
      </w:r>
      <w:r>
        <w:rPr>
          <w:rStyle w:val="s1"/>
          <w:color w:val="BA2121"/>
          <w:sz w:val="20"/>
          <w:szCs w:val="18"/>
        </w:rPr>
        <w:t>'</w:t>
      </w:r>
    </w:p>
    <w:p w14:paraId="3E249070" w14:textId="77777777" w:rsidR="00392124" w:rsidRDefault="00392124" w:rsidP="004527EC">
      <w:pPr>
        <w:pStyle w:val="HTMLPreformatted"/>
        <w:wordWrap w:val="0"/>
        <w:spacing w:line="291" w:lineRule="atLeast"/>
        <w:rPr>
          <w:rStyle w:val="s1"/>
          <w:color w:val="BA2121"/>
          <w:sz w:val="20"/>
          <w:szCs w:val="18"/>
        </w:rPr>
      </w:pPr>
    </w:p>
    <w:p w14:paraId="63313F46" w14:textId="7B51CCE5" w:rsidR="00392124" w:rsidRDefault="00392124" w:rsidP="00392124">
      <w:pPr>
        <w:pStyle w:val="NoSpacing"/>
        <w:numPr>
          <w:ilvl w:val="0"/>
          <w:numId w:val="28"/>
        </w:numPr>
      </w:pPr>
      <w:r>
        <w:t>Run Cell 1</w:t>
      </w:r>
      <w:r w:rsidR="00C00780">
        <w:t>9</w:t>
      </w:r>
      <w:r>
        <w:t>. I</w:t>
      </w:r>
      <w:r w:rsidR="00315B15">
        <w:t xml:space="preserve">f </w:t>
      </w:r>
      <w:r>
        <w:t xml:space="preserve">you </w:t>
      </w:r>
      <w:r w:rsidR="00C655B1">
        <w:t>have</w:t>
      </w:r>
      <w:r>
        <w:t xml:space="preserve"> label</w:t>
      </w:r>
      <w:r w:rsidR="00C655B1">
        <w:t>led</w:t>
      </w:r>
      <w:r>
        <w:t xml:space="preserve"> certain videos in a </w:t>
      </w:r>
      <w:r w:rsidR="00427E8B">
        <w:t>specific</w:t>
      </w:r>
      <w:r>
        <w:t xml:space="preserve"> folder, complete the blanks in Cell </w:t>
      </w:r>
      <w:r w:rsidR="00C00780">
        <w:t>20</w:t>
      </w:r>
      <w:r>
        <w:t xml:space="preserve"> and run the Cell instead, albeit not recommended.</w:t>
      </w:r>
    </w:p>
    <w:p w14:paraId="73553C10" w14:textId="6F0B756B" w:rsidR="00392124" w:rsidRPr="00C56290" w:rsidRDefault="00392124" w:rsidP="00392124">
      <w:pPr>
        <w:shd w:val="clear" w:color="auto" w:fill="FFFFFF"/>
        <w:spacing w:line="291" w:lineRule="atLeast"/>
        <w:ind w:firstLine="0"/>
        <w:jc w:val="left"/>
        <w:rPr>
          <w:rFonts w:ascii="Courier New" w:hAnsi="Courier New" w:cs="Courier New"/>
          <w:color w:val="303F9F"/>
          <w:sz w:val="20"/>
          <w:szCs w:val="20"/>
        </w:rPr>
      </w:pPr>
      <w:r w:rsidRPr="00C56290">
        <w:rPr>
          <w:rFonts w:ascii="Courier New" w:hAnsi="Courier New" w:cs="Courier New"/>
          <w:color w:val="303F9F"/>
          <w:sz w:val="20"/>
          <w:szCs w:val="20"/>
        </w:rPr>
        <w:t>In [1</w:t>
      </w:r>
      <w:r w:rsidR="001139C4">
        <w:rPr>
          <w:rFonts w:ascii="Courier New" w:hAnsi="Courier New" w:cs="Courier New"/>
          <w:color w:val="303F9F"/>
          <w:sz w:val="20"/>
          <w:szCs w:val="20"/>
        </w:rPr>
        <w:t>9</w:t>
      </w:r>
      <w:r w:rsidRPr="00C56290">
        <w:rPr>
          <w:rFonts w:ascii="Courier New" w:hAnsi="Courier New" w:cs="Courier New"/>
          <w:color w:val="303F9F"/>
          <w:sz w:val="20"/>
          <w:szCs w:val="20"/>
        </w:rPr>
        <w:t>]:</w:t>
      </w:r>
    </w:p>
    <w:p w14:paraId="27EE37A3" w14:textId="77777777" w:rsidR="00392124" w:rsidRPr="00C56290" w:rsidRDefault="00392124" w:rsidP="00392124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C56290">
        <w:rPr>
          <w:rStyle w:val="c1"/>
          <w:i/>
          <w:iCs/>
          <w:color w:val="408080"/>
          <w:sz w:val="20"/>
          <w:szCs w:val="18"/>
        </w:rPr>
        <w:t># Read config.yaml and get the paths of the listed videos</w:t>
      </w:r>
    </w:p>
    <w:p w14:paraId="78D92B92" w14:textId="77777777" w:rsidR="00392124" w:rsidRPr="00C56290" w:rsidRDefault="00392124" w:rsidP="00392124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C56290">
        <w:rPr>
          <w:rStyle w:val="n"/>
          <w:color w:val="333333"/>
          <w:sz w:val="20"/>
          <w:szCs w:val="18"/>
        </w:rPr>
        <w:t>cnf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o"/>
          <w:color w:val="666666"/>
          <w:sz w:val="20"/>
          <w:szCs w:val="18"/>
        </w:rPr>
        <w:t>=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n"/>
          <w:color w:val="333333"/>
          <w:sz w:val="20"/>
          <w:szCs w:val="18"/>
        </w:rPr>
        <w:t>dlc</w:t>
      </w:r>
      <w:r w:rsidRPr="00C56290">
        <w:rPr>
          <w:rStyle w:val="o"/>
          <w:color w:val="666666"/>
          <w:sz w:val="20"/>
          <w:szCs w:val="18"/>
        </w:rPr>
        <w:t>.</w:t>
      </w:r>
      <w:r w:rsidRPr="00C56290">
        <w:rPr>
          <w:rStyle w:val="n"/>
          <w:color w:val="333333"/>
          <w:sz w:val="20"/>
          <w:szCs w:val="18"/>
        </w:rPr>
        <w:t>auxiliaryfunctions</w:t>
      </w:r>
      <w:r w:rsidRPr="00C56290">
        <w:rPr>
          <w:rStyle w:val="o"/>
          <w:color w:val="666666"/>
          <w:sz w:val="20"/>
          <w:szCs w:val="18"/>
        </w:rPr>
        <w:t>.</w:t>
      </w:r>
      <w:r w:rsidRPr="00C56290">
        <w:rPr>
          <w:rStyle w:val="n"/>
          <w:color w:val="333333"/>
          <w:sz w:val="20"/>
          <w:szCs w:val="18"/>
        </w:rPr>
        <w:t>read_config</w:t>
      </w:r>
      <w:r w:rsidRPr="00C56290">
        <w:rPr>
          <w:rStyle w:val="p"/>
          <w:color w:val="333333"/>
          <w:sz w:val="20"/>
          <w:szCs w:val="18"/>
        </w:rPr>
        <w:t>(</w:t>
      </w:r>
      <w:r w:rsidRPr="00C56290">
        <w:rPr>
          <w:rStyle w:val="n"/>
          <w:color w:val="333333"/>
          <w:sz w:val="20"/>
          <w:szCs w:val="18"/>
        </w:rPr>
        <w:t>path_config_file</w:t>
      </w:r>
      <w:r w:rsidRPr="00C56290">
        <w:rPr>
          <w:rStyle w:val="p"/>
          <w:color w:val="333333"/>
          <w:sz w:val="20"/>
          <w:szCs w:val="18"/>
        </w:rPr>
        <w:t>)</w:t>
      </w:r>
    </w:p>
    <w:p w14:paraId="3E698B8E" w14:textId="77777777" w:rsidR="00392124" w:rsidRPr="00C56290" w:rsidRDefault="00392124" w:rsidP="00392124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C56290">
        <w:rPr>
          <w:rStyle w:val="n"/>
          <w:color w:val="333333"/>
          <w:sz w:val="20"/>
          <w:szCs w:val="18"/>
        </w:rPr>
        <w:t>videos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o"/>
          <w:color w:val="666666"/>
          <w:sz w:val="20"/>
          <w:szCs w:val="18"/>
        </w:rPr>
        <w:t>=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n"/>
          <w:color w:val="333333"/>
          <w:sz w:val="20"/>
          <w:szCs w:val="18"/>
        </w:rPr>
        <w:t>cnf</w:t>
      </w:r>
      <w:r w:rsidRPr="00C56290">
        <w:rPr>
          <w:rStyle w:val="p"/>
          <w:color w:val="333333"/>
          <w:sz w:val="20"/>
          <w:szCs w:val="18"/>
        </w:rPr>
        <w:t>[</w:t>
      </w:r>
      <w:r w:rsidRPr="00C56290">
        <w:rPr>
          <w:rStyle w:val="s1"/>
          <w:color w:val="BA2121"/>
          <w:sz w:val="20"/>
          <w:szCs w:val="18"/>
        </w:rPr>
        <w:t>'video_sets'</w:t>
      </w:r>
      <w:r w:rsidRPr="00C56290">
        <w:rPr>
          <w:rStyle w:val="p"/>
          <w:color w:val="333333"/>
          <w:sz w:val="20"/>
          <w:szCs w:val="18"/>
        </w:rPr>
        <w:t>]</w:t>
      </w:r>
      <w:r w:rsidRPr="00C56290">
        <w:rPr>
          <w:rStyle w:val="o"/>
          <w:color w:val="666666"/>
          <w:sz w:val="20"/>
          <w:szCs w:val="18"/>
        </w:rPr>
        <w:t>.</w:t>
      </w:r>
      <w:r w:rsidRPr="00C56290">
        <w:rPr>
          <w:rStyle w:val="n"/>
          <w:color w:val="333333"/>
          <w:sz w:val="20"/>
          <w:szCs w:val="18"/>
        </w:rPr>
        <w:t>keys</w:t>
      </w:r>
      <w:r w:rsidRPr="00C56290">
        <w:rPr>
          <w:rStyle w:val="p"/>
          <w:color w:val="333333"/>
          <w:sz w:val="20"/>
          <w:szCs w:val="18"/>
        </w:rPr>
        <w:t>()</w:t>
      </w:r>
    </w:p>
    <w:p w14:paraId="721BA8D0" w14:textId="606956FC" w:rsidR="00392124" w:rsidRPr="00C56290" w:rsidRDefault="00392124" w:rsidP="00392124">
      <w:pPr>
        <w:shd w:val="clear" w:color="auto" w:fill="FFFFFF"/>
        <w:spacing w:line="291" w:lineRule="atLeast"/>
        <w:ind w:firstLine="0"/>
        <w:jc w:val="left"/>
        <w:rPr>
          <w:rFonts w:ascii="Courier New" w:hAnsi="Courier New" w:cs="Courier New"/>
          <w:color w:val="303F9F"/>
          <w:sz w:val="20"/>
          <w:szCs w:val="20"/>
        </w:rPr>
      </w:pPr>
      <w:r w:rsidRPr="00C56290">
        <w:rPr>
          <w:rFonts w:ascii="Courier New" w:hAnsi="Courier New" w:cs="Courier New"/>
          <w:color w:val="303F9F"/>
          <w:sz w:val="20"/>
          <w:szCs w:val="20"/>
        </w:rPr>
        <w:t>In [</w:t>
      </w:r>
      <w:r w:rsidR="001139C4">
        <w:rPr>
          <w:rFonts w:ascii="Courier New" w:hAnsi="Courier New" w:cs="Courier New"/>
          <w:color w:val="303F9F"/>
          <w:sz w:val="20"/>
          <w:szCs w:val="20"/>
        </w:rPr>
        <w:t>20</w:t>
      </w:r>
      <w:r w:rsidRPr="00C56290">
        <w:rPr>
          <w:rFonts w:ascii="Courier New" w:hAnsi="Courier New" w:cs="Courier New"/>
          <w:color w:val="303F9F"/>
          <w:sz w:val="20"/>
          <w:szCs w:val="20"/>
        </w:rPr>
        <w:t>]:</w:t>
      </w:r>
    </w:p>
    <w:p w14:paraId="2A2838C9" w14:textId="77777777" w:rsidR="00392124" w:rsidRPr="00C56290" w:rsidRDefault="00392124" w:rsidP="00392124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C56290">
        <w:rPr>
          <w:rStyle w:val="c1"/>
          <w:i/>
          <w:iCs/>
          <w:color w:val="408080"/>
          <w:sz w:val="20"/>
          <w:szCs w:val="18"/>
        </w:rPr>
        <w:t xml:space="preserve"># </w:t>
      </w:r>
      <w:r w:rsidRPr="00E427B0">
        <w:rPr>
          <w:rStyle w:val="c1"/>
          <w:i/>
          <w:iCs/>
          <w:color w:val="408080"/>
          <w:sz w:val="20"/>
          <w:szCs w:val="18"/>
        </w:rPr>
        <w:t>(Not recommended)</w:t>
      </w:r>
      <w:r>
        <w:rPr>
          <w:rStyle w:val="c1"/>
          <w:i/>
          <w:iCs/>
          <w:color w:val="408080"/>
          <w:sz w:val="20"/>
          <w:szCs w:val="18"/>
        </w:rPr>
        <w:t xml:space="preserve"> </w:t>
      </w:r>
      <w:r w:rsidRPr="00C56290">
        <w:rPr>
          <w:rStyle w:val="c1"/>
          <w:i/>
          <w:iCs/>
          <w:color w:val="408080"/>
          <w:sz w:val="20"/>
          <w:szCs w:val="18"/>
        </w:rPr>
        <w:t>Or</w:t>
      </w:r>
      <w:r>
        <w:rPr>
          <w:rStyle w:val="c1"/>
          <w:i/>
          <w:iCs/>
          <w:color w:val="408080"/>
          <w:sz w:val="20"/>
          <w:szCs w:val="18"/>
        </w:rPr>
        <w:t xml:space="preserve"> </w:t>
      </w:r>
      <w:r w:rsidRPr="00C56290">
        <w:rPr>
          <w:rStyle w:val="c1"/>
          <w:i/>
          <w:iCs/>
          <w:color w:val="408080"/>
          <w:sz w:val="20"/>
          <w:szCs w:val="18"/>
        </w:rPr>
        <w:t>manually type in the video directory and filenames below</w:t>
      </w:r>
    </w:p>
    <w:p w14:paraId="64174F5C" w14:textId="77777777" w:rsidR="00392124" w:rsidRPr="00C56290" w:rsidRDefault="00392124" w:rsidP="00392124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C56290">
        <w:rPr>
          <w:rStyle w:val="n"/>
          <w:color w:val="333333"/>
          <w:sz w:val="20"/>
          <w:szCs w:val="18"/>
        </w:rPr>
        <w:t>os</w:t>
      </w:r>
      <w:r w:rsidRPr="00C56290">
        <w:rPr>
          <w:rStyle w:val="o"/>
          <w:color w:val="666666"/>
          <w:sz w:val="20"/>
          <w:szCs w:val="18"/>
        </w:rPr>
        <w:t>.</w:t>
      </w:r>
      <w:r w:rsidRPr="00C56290">
        <w:rPr>
          <w:rStyle w:val="n"/>
          <w:color w:val="333333"/>
          <w:sz w:val="20"/>
          <w:szCs w:val="18"/>
        </w:rPr>
        <w:t>chdir</w:t>
      </w:r>
      <w:r w:rsidRPr="00C56290">
        <w:rPr>
          <w:rStyle w:val="p"/>
          <w:color w:val="333333"/>
          <w:sz w:val="20"/>
          <w:szCs w:val="18"/>
        </w:rPr>
        <w:t>(</w:t>
      </w:r>
      <w:r w:rsidRPr="00C56290">
        <w:rPr>
          <w:rStyle w:val="sa"/>
          <w:color w:val="333333"/>
          <w:sz w:val="20"/>
          <w:szCs w:val="18"/>
        </w:rPr>
        <w:t>r</w:t>
      </w:r>
      <w:r w:rsidRPr="00C56290">
        <w:rPr>
          <w:rStyle w:val="s1"/>
          <w:color w:val="BA2121"/>
          <w:sz w:val="20"/>
          <w:szCs w:val="18"/>
        </w:rPr>
        <w:t>'VIDEO_DIRECTORY'</w:t>
      </w:r>
      <w:r w:rsidRPr="00C56290">
        <w:rPr>
          <w:rStyle w:val="p"/>
          <w:color w:val="333333"/>
          <w:sz w:val="20"/>
          <w:szCs w:val="18"/>
        </w:rPr>
        <w:t>)</w:t>
      </w:r>
    </w:p>
    <w:p w14:paraId="6D4C5C2E" w14:textId="77777777" w:rsidR="00392124" w:rsidRPr="00C56290" w:rsidRDefault="00392124" w:rsidP="00392124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C56290">
        <w:rPr>
          <w:rStyle w:val="n"/>
          <w:color w:val="333333"/>
          <w:sz w:val="20"/>
          <w:szCs w:val="18"/>
        </w:rPr>
        <w:t>videos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o"/>
          <w:color w:val="666666"/>
          <w:sz w:val="20"/>
          <w:szCs w:val="18"/>
        </w:rPr>
        <w:t>=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p"/>
          <w:color w:val="333333"/>
          <w:sz w:val="20"/>
          <w:szCs w:val="18"/>
        </w:rPr>
        <w:t>[</w:t>
      </w:r>
      <w:r w:rsidRPr="00C56290">
        <w:rPr>
          <w:rStyle w:val="s1"/>
          <w:color w:val="BA2121"/>
          <w:sz w:val="20"/>
          <w:szCs w:val="18"/>
        </w:rPr>
        <w:t>'VIDEO_FILENAMES.avi/mp4'</w:t>
      </w:r>
      <w:r w:rsidRPr="00C56290">
        <w:rPr>
          <w:rStyle w:val="p"/>
          <w:color w:val="333333"/>
          <w:sz w:val="20"/>
          <w:szCs w:val="18"/>
        </w:rPr>
        <w:t>]</w:t>
      </w:r>
    </w:p>
    <w:p w14:paraId="4B265E32" w14:textId="77777777" w:rsidR="004527EC" w:rsidRDefault="004527EC" w:rsidP="004527EC">
      <w:pPr>
        <w:pStyle w:val="NoSpacing"/>
      </w:pPr>
    </w:p>
    <w:p w14:paraId="47BC337C" w14:textId="2BC3EDA8" w:rsidR="004527EC" w:rsidRDefault="004527EC" w:rsidP="00DE02B0">
      <w:pPr>
        <w:pStyle w:val="NoSpacing"/>
        <w:numPr>
          <w:ilvl w:val="0"/>
          <w:numId w:val="28"/>
        </w:numPr>
        <w:rPr>
          <w:rStyle w:val="p"/>
        </w:rPr>
      </w:pPr>
      <w:r>
        <w:lastRenderedPageBreak/>
        <w:t xml:space="preserve"> </w:t>
      </w:r>
      <w:r w:rsidR="009B03C5">
        <w:t xml:space="preserve">Run Cells </w:t>
      </w:r>
      <w:r w:rsidR="00C478FD">
        <w:t>2</w:t>
      </w:r>
      <w:r w:rsidR="008704DD">
        <w:t>1</w:t>
      </w:r>
      <w:r w:rsidR="000D0A9A" w:rsidRPr="00975000">
        <w:rPr>
          <w:rStyle w:val="p"/>
        </w:rPr>
        <w:t>–</w:t>
      </w:r>
      <w:r w:rsidR="000D0A9A">
        <w:rPr>
          <w:rStyle w:val="p"/>
        </w:rPr>
        <w:t>2</w:t>
      </w:r>
      <w:r w:rsidR="00C478FD">
        <w:rPr>
          <w:rStyle w:val="p"/>
        </w:rPr>
        <w:t>2</w:t>
      </w:r>
      <w:r w:rsidR="00CF7317">
        <w:rPr>
          <w:rStyle w:val="p"/>
        </w:rPr>
        <w:t>, and a GUI</w:t>
      </w:r>
      <w:r w:rsidR="00580C49">
        <w:rPr>
          <w:rStyle w:val="p"/>
        </w:rPr>
        <w:t xml:space="preserve"> that</w:t>
      </w:r>
      <w:r w:rsidR="004417FE">
        <w:rPr>
          <w:rStyle w:val="p"/>
        </w:rPr>
        <w:t xml:space="preserve"> resembl</w:t>
      </w:r>
      <w:r w:rsidR="00580C49">
        <w:rPr>
          <w:rStyle w:val="p"/>
        </w:rPr>
        <w:t>es</w:t>
      </w:r>
      <w:r w:rsidR="004417FE">
        <w:rPr>
          <w:rStyle w:val="p"/>
        </w:rPr>
        <w:t xml:space="preserve"> the one in </w:t>
      </w:r>
      <w:r w:rsidR="00744E81">
        <w:rPr>
          <w:rStyle w:val="p"/>
        </w:rPr>
        <w:t xml:space="preserve">the </w:t>
      </w:r>
      <w:r w:rsidR="004417FE">
        <w:rPr>
          <w:rStyle w:val="p"/>
        </w:rPr>
        <w:t>‘Initial Neural Network’ part</w:t>
      </w:r>
      <w:r w:rsidR="00E94E69">
        <w:rPr>
          <w:rStyle w:val="p"/>
        </w:rPr>
        <w:t xml:space="preserve"> will pop up</w:t>
      </w:r>
      <w:r w:rsidR="004417FE">
        <w:rPr>
          <w:rStyle w:val="p"/>
        </w:rPr>
        <w:t>.</w:t>
      </w:r>
      <w:r w:rsidR="00C741C9">
        <w:rPr>
          <w:rStyle w:val="p"/>
        </w:rPr>
        <w:t xml:space="preserve"> </w:t>
      </w:r>
      <w:r w:rsidR="00E37771">
        <w:rPr>
          <w:rStyle w:val="p"/>
        </w:rPr>
        <w:t xml:space="preserve">Left-click and drag </w:t>
      </w:r>
      <w:r w:rsidR="00E467E5">
        <w:rPr>
          <w:rStyle w:val="p"/>
        </w:rPr>
        <w:t>to move labels to correct p</w:t>
      </w:r>
      <w:r w:rsidR="00394910">
        <w:rPr>
          <w:rStyle w:val="p"/>
        </w:rPr>
        <w:t>ositions</w:t>
      </w:r>
      <w:r w:rsidR="00332DDC">
        <w:rPr>
          <w:rStyle w:val="p"/>
        </w:rPr>
        <w:t xml:space="preserve">, </w:t>
      </w:r>
      <w:r w:rsidR="007B07AE">
        <w:rPr>
          <w:rStyle w:val="p"/>
        </w:rPr>
        <w:t>or</w:t>
      </w:r>
      <w:r w:rsidR="00806212">
        <w:rPr>
          <w:rStyle w:val="p"/>
        </w:rPr>
        <w:t xml:space="preserve"> </w:t>
      </w:r>
      <w:r w:rsidR="00D76ABE">
        <w:rPr>
          <w:rStyle w:val="p"/>
        </w:rPr>
        <w:t>middle-click to remove labels</w:t>
      </w:r>
      <w:bookmarkStart w:id="0" w:name="_GoBack"/>
      <w:bookmarkEnd w:id="0"/>
      <w:r w:rsidR="00D76ABE">
        <w:rPr>
          <w:rStyle w:val="p"/>
        </w:rPr>
        <w:t xml:space="preserve"> </w:t>
      </w:r>
      <w:r w:rsidR="00AA2EE0">
        <w:rPr>
          <w:rStyle w:val="p"/>
        </w:rPr>
        <w:t xml:space="preserve">if there </w:t>
      </w:r>
      <w:r w:rsidR="00A254CA">
        <w:rPr>
          <w:rStyle w:val="p"/>
        </w:rPr>
        <w:t>i</w:t>
      </w:r>
      <w:r w:rsidR="00AA2EE0">
        <w:rPr>
          <w:rStyle w:val="p"/>
        </w:rPr>
        <w:t>s no mouse, or the mouse had yet to be placed in the field.</w:t>
      </w:r>
    </w:p>
    <w:p w14:paraId="2F4E9046" w14:textId="7156B4E1" w:rsidR="00B9686D" w:rsidRPr="00C56290" w:rsidRDefault="00B9686D" w:rsidP="00B9686D">
      <w:pPr>
        <w:shd w:val="clear" w:color="auto" w:fill="FFFFFF"/>
        <w:spacing w:line="291" w:lineRule="atLeast"/>
        <w:ind w:firstLine="0"/>
        <w:jc w:val="left"/>
        <w:rPr>
          <w:rFonts w:ascii="Courier New" w:hAnsi="Courier New" w:cs="Courier New"/>
          <w:color w:val="303F9F"/>
          <w:sz w:val="20"/>
          <w:szCs w:val="20"/>
        </w:rPr>
      </w:pPr>
      <w:r w:rsidRPr="00C56290">
        <w:rPr>
          <w:rFonts w:ascii="Courier New" w:hAnsi="Courier New" w:cs="Courier New"/>
          <w:color w:val="303F9F"/>
          <w:sz w:val="20"/>
          <w:szCs w:val="20"/>
        </w:rPr>
        <w:t>In [</w:t>
      </w:r>
      <w:r w:rsidR="005C33FC">
        <w:rPr>
          <w:rFonts w:ascii="Courier New" w:hAnsi="Courier New" w:cs="Courier New"/>
          <w:color w:val="303F9F"/>
          <w:sz w:val="20"/>
          <w:szCs w:val="20"/>
        </w:rPr>
        <w:t>21</w:t>
      </w:r>
      <w:r w:rsidRPr="00C56290">
        <w:rPr>
          <w:rFonts w:ascii="Courier New" w:hAnsi="Courier New" w:cs="Courier New"/>
          <w:color w:val="303F9F"/>
          <w:sz w:val="20"/>
          <w:szCs w:val="20"/>
        </w:rPr>
        <w:t>]:</w:t>
      </w:r>
    </w:p>
    <w:p w14:paraId="7401A278" w14:textId="4D88926F" w:rsidR="00B9686D" w:rsidRPr="00C56290" w:rsidRDefault="00B9686D" w:rsidP="00B9686D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C56290">
        <w:rPr>
          <w:rStyle w:val="n"/>
          <w:color w:val="333333"/>
          <w:sz w:val="20"/>
          <w:szCs w:val="18"/>
        </w:rPr>
        <w:t>dlc</w:t>
      </w:r>
      <w:r w:rsidRPr="00C56290">
        <w:rPr>
          <w:rStyle w:val="o"/>
          <w:color w:val="666666"/>
          <w:sz w:val="20"/>
          <w:szCs w:val="18"/>
        </w:rPr>
        <w:t>.</w:t>
      </w:r>
      <w:r w:rsidRPr="00C56290">
        <w:rPr>
          <w:rStyle w:val="n"/>
          <w:color w:val="333333"/>
          <w:sz w:val="20"/>
          <w:szCs w:val="18"/>
        </w:rPr>
        <w:t>extract_outlier_frames</w:t>
      </w:r>
      <w:r w:rsidRPr="00C56290">
        <w:rPr>
          <w:rStyle w:val="p"/>
          <w:color w:val="333333"/>
          <w:sz w:val="20"/>
          <w:szCs w:val="18"/>
        </w:rPr>
        <w:t>(</w:t>
      </w:r>
      <w:r w:rsidRPr="00C56290">
        <w:rPr>
          <w:rStyle w:val="n"/>
          <w:color w:val="333333"/>
          <w:sz w:val="20"/>
          <w:szCs w:val="18"/>
        </w:rPr>
        <w:t>path_config_file</w:t>
      </w:r>
      <w:r w:rsidRPr="00C56290">
        <w:rPr>
          <w:rStyle w:val="p"/>
          <w:color w:val="333333"/>
          <w:sz w:val="20"/>
          <w:szCs w:val="18"/>
        </w:rPr>
        <w:t>,</w:t>
      </w:r>
      <w:r w:rsidRPr="00C56290">
        <w:rPr>
          <w:color w:val="333333"/>
          <w:sz w:val="20"/>
          <w:szCs w:val="18"/>
        </w:rPr>
        <w:t xml:space="preserve"> </w:t>
      </w:r>
      <w:r w:rsidR="00100779" w:rsidRPr="00100779">
        <w:rPr>
          <w:rStyle w:val="n"/>
          <w:color w:val="333333"/>
          <w:sz w:val="20"/>
          <w:szCs w:val="18"/>
        </w:rPr>
        <w:t>videos</w:t>
      </w:r>
      <w:r w:rsidRPr="00C56290">
        <w:rPr>
          <w:rStyle w:val="p"/>
          <w:color w:val="333333"/>
          <w:sz w:val="20"/>
          <w:szCs w:val="18"/>
        </w:rPr>
        <w:t>)</w:t>
      </w:r>
    </w:p>
    <w:p w14:paraId="7DC2DC03" w14:textId="32374D2B" w:rsidR="00B9686D" w:rsidRPr="00C56290" w:rsidRDefault="00B9686D" w:rsidP="00B9686D">
      <w:pPr>
        <w:shd w:val="clear" w:color="auto" w:fill="FFFFFF"/>
        <w:spacing w:line="291" w:lineRule="atLeast"/>
        <w:ind w:firstLine="0"/>
        <w:jc w:val="left"/>
        <w:rPr>
          <w:rFonts w:ascii="Courier New" w:hAnsi="Courier New" w:cs="Courier New"/>
          <w:color w:val="303F9F"/>
          <w:sz w:val="20"/>
          <w:szCs w:val="20"/>
        </w:rPr>
      </w:pPr>
      <w:r w:rsidRPr="00C56290">
        <w:rPr>
          <w:rFonts w:ascii="Courier New" w:hAnsi="Courier New" w:cs="Courier New"/>
          <w:color w:val="303F9F"/>
          <w:sz w:val="20"/>
          <w:szCs w:val="20"/>
        </w:rPr>
        <w:t>In [2</w:t>
      </w:r>
      <w:r w:rsidR="005C33FC">
        <w:rPr>
          <w:rFonts w:ascii="Courier New" w:hAnsi="Courier New" w:cs="Courier New"/>
          <w:color w:val="303F9F"/>
          <w:sz w:val="20"/>
          <w:szCs w:val="20"/>
        </w:rPr>
        <w:t>2</w:t>
      </w:r>
      <w:r w:rsidRPr="00C56290">
        <w:rPr>
          <w:rFonts w:ascii="Courier New" w:hAnsi="Courier New" w:cs="Courier New"/>
          <w:color w:val="303F9F"/>
          <w:sz w:val="20"/>
          <w:szCs w:val="20"/>
        </w:rPr>
        <w:t>]:</w:t>
      </w:r>
    </w:p>
    <w:p w14:paraId="377F5A33" w14:textId="77777777" w:rsidR="00B9686D" w:rsidRPr="00C56290" w:rsidRDefault="00B9686D" w:rsidP="00B9686D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C56290">
        <w:rPr>
          <w:rStyle w:val="o"/>
          <w:color w:val="666666"/>
          <w:sz w:val="20"/>
          <w:szCs w:val="18"/>
        </w:rPr>
        <w:t>%</w:t>
      </w:r>
      <w:r w:rsidRPr="00C56290">
        <w:rPr>
          <w:rStyle w:val="k"/>
          <w:b/>
          <w:bCs/>
          <w:color w:val="008000"/>
          <w:sz w:val="20"/>
          <w:szCs w:val="18"/>
        </w:rPr>
        <w:t>matplotlib</w:t>
      </w:r>
      <w:r w:rsidRPr="00C56290">
        <w:rPr>
          <w:color w:val="333333"/>
          <w:sz w:val="20"/>
          <w:szCs w:val="18"/>
        </w:rPr>
        <w:t xml:space="preserve"> notebook</w:t>
      </w:r>
    </w:p>
    <w:p w14:paraId="2BB41ACA" w14:textId="77777777" w:rsidR="00B9686D" w:rsidRPr="00C56290" w:rsidRDefault="00B9686D" w:rsidP="00B9686D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C56290">
        <w:rPr>
          <w:rStyle w:val="o"/>
          <w:color w:val="666666"/>
          <w:sz w:val="20"/>
          <w:szCs w:val="18"/>
        </w:rPr>
        <w:t>%</w:t>
      </w:r>
      <w:r w:rsidRPr="00C56290">
        <w:rPr>
          <w:rStyle w:val="k"/>
          <w:b/>
          <w:bCs/>
          <w:color w:val="008000"/>
          <w:sz w:val="20"/>
          <w:szCs w:val="18"/>
        </w:rPr>
        <w:t>gui</w:t>
      </w:r>
      <w:r w:rsidRPr="00C56290">
        <w:rPr>
          <w:color w:val="333333"/>
          <w:sz w:val="20"/>
          <w:szCs w:val="18"/>
        </w:rPr>
        <w:t xml:space="preserve"> wx</w:t>
      </w:r>
    </w:p>
    <w:p w14:paraId="137D53D8" w14:textId="356774EF" w:rsidR="00036CEB" w:rsidRDefault="00B9686D" w:rsidP="00CA13E0">
      <w:pPr>
        <w:pStyle w:val="HTMLPreformatted"/>
        <w:wordWrap w:val="0"/>
        <w:spacing w:line="291" w:lineRule="atLeast"/>
        <w:rPr>
          <w:rStyle w:val="p"/>
          <w:color w:val="333333"/>
          <w:sz w:val="20"/>
          <w:szCs w:val="18"/>
        </w:rPr>
      </w:pPr>
      <w:r w:rsidRPr="00C56290">
        <w:rPr>
          <w:rStyle w:val="n"/>
          <w:color w:val="333333"/>
          <w:sz w:val="20"/>
          <w:szCs w:val="18"/>
        </w:rPr>
        <w:t>dlc</w:t>
      </w:r>
      <w:r w:rsidRPr="00C56290">
        <w:rPr>
          <w:rStyle w:val="o"/>
          <w:color w:val="666666"/>
          <w:sz w:val="20"/>
          <w:szCs w:val="18"/>
        </w:rPr>
        <w:t>.</w:t>
      </w:r>
      <w:r w:rsidRPr="00C56290">
        <w:rPr>
          <w:rStyle w:val="n"/>
          <w:color w:val="333333"/>
          <w:sz w:val="20"/>
          <w:szCs w:val="18"/>
        </w:rPr>
        <w:t>refine_labels</w:t>
      </w:r>
      <w:r w:rsidRPr="00C56290">
        <w:rPr>
          <w:rStyle w:val="p"/>
          <w:color w:val="333333"/>
          <w:sz w:val="20"/>
          <w:szCs w:val="18"/>
        </w:rPr>
        <w:t>(</w:t>
      </w:r>
      <w:r w:rsidRPr="00C56290">
        <w:rPr>
          <w:rStyle w:val="n"/>
          <w:color w:val="333333"/>
          <w:sz w:val="20"/>
          <w:szCs w:val="18"/>
        </w:rPr>
        <w:t>path_config_file</w:t>
      </w:r>
      <w:r w:rsidRPr="00C56290">
        <w:rPr>
          <w:rStyle w:val="p"/>
          <w:color w:val="333333"/>
          <w:sz w:val="20"/>
          <w:szCs w:val="18"/>
        </w:rPr>
        <w:t>)</w:t>
      </w:r>
    </w:p>
    <w:p w14:paraId="5CFDB99B" w14:textId="77777777" w:rsidR="00CA13E0" w:rsidRPr="00CA13E0" w:rsidRDefault="00CA13E0" w:rsidP="00CA13E0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</w:p>
    <w:p w14:paraId="3F096E6F" w14:textId="19500563" w:rsidR="004527EC" w:rsidRDefault="006A0267" w:rsidP="00DE02B0">
      <w:pPr>
        <w:pStyle w:val="NoSpacing"/>
        <w:numPr>
          <w:ilvl w:val="0"/>
          <w:numId w:val="28"/>
        </w:numPr>
      </w:pPr>
      <w:r>
        <w:t xml:space="preserve">Run Cells </w:t>
      </w:r>
      <w:r w:rsidR="00E81228">
        <w:t>2</w:t>
      </w:r>
      <w:r w:rsidR="00D32CF6">
        <w:t>3</w:t>
      </w:r>
      <w:r w:rsidR="00213F18" w:rsidRPr="00975000">
        <w:rPr>
          <w:rStyle w:val="p"/>
        </w:rPr>
        <w:t>–</w:t>
      </w:r>
      <w:r w:rsidR="00213F18">
        <w:rPr>
          <w:rStyle w:val="p"/>
        </w:rPr>
        <w:t>2</w:t>
      </w:r>
      <w:r w:rsidR="00D32CF6">
        <w:rPr>
          <w:rStyle w:val="p"/>
        </w:rPr>
        <w:t>6</w:t>
      </w:r>
      <w:r w:rsidR="00213F18">
        <w:rPr>
          <w:rStyle w:val="p"/>
        </w:rPr>
        <w:t>.</w:t>
      </w:r>
    </w:p>
    <w:p w14:paraId="2F035BBA" w14:textId="1D324FC5" w:rsidR="00E81228" w:rsidRPr="00C56290" w:rsidRDefault="00E81228" w:rsidP="00E81228">
      <w:pPr>
        <w:shd w:val="clear" w:color="auto" w:fill="FFFFFF"/>
        <w:spacing w:line="291" w:lineRule="atLeast"/>
        <w:ind w:firstLine="0"/>
        <w:jc w:val="left"/>
        <w:rPr>
          <w:rFonts w:ascii="Courier New" w:hAnsi="Courier New" w:cs="Courier New"/>
          <w:color w:val="303F9F"/>
          <w:sz w:val="20"/>
          <w:szCs w:val="20"/>
        </w:rPr>
      </w:pPr>
      <w:r w:rsidRPr="00C56290">
        <w:rPr>
          <w:rFonts w:ascii="Courier New" w:hAnsi="Courier New" w:cs="Courier New"/>
          <w:color w:val="303F9F"/>
          <w:sz w:val="20"/>
          <w:szCs w:val="20"/>
        </w:rPr>
        <w:t>In [2</w:t>
      </w:r>
      <w:r w:rsidR="005E2706">
        <w:rPr>
          <w:rFonts w:ascii="Courier New" w:hAnsi="Courier New" w:cs="Courier New"/>
          <w:color w:val="303F9F"/>
          <w:sz w:val="20"/>
          <w:szCs w:val="20"/>
        </w:rPr>
        <w:t>3</w:t>
      </w:r>
      <w:r w:rsidRPr="00C56290">
        <w:rPr>
          <w:rFonts w:ascii="Courier New" w:hAnsi="Courier New" w:cs="Courier New"/>
          <w:color w:val="303F9F"/>
          <w:sz w:val="20"/>
          <w:szCs w:val="20"/>
        </w:rPr>
        <w:t>]:</w:t>
      </w:r>
    </w:p>
    <w:p w14:paraId="2EE2C0C5" w14:textId="77777777" w:rsidR="00E81228" w:rsidRPr="00C56290" w:rsidRDefault="00E81228" w:rsidP="00E81228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C56290">
        <w:rPr>
          <w:rStyle w:val="n"/>
          <w:color w:val="333333"/>
          <w:sz w:val="20"/>
          <w:szCs w:val="18"/>
        </w:rPr>
        <w:t>dlc</w:t>
      </w:r>
      <w:r w:rsidRPr="00C56290">
        <w:rPr>
          <w:rStyle w:val="o"/>
          <w:color w:val="666666"/>
          <w:sz w:val="20"/>
          <w:szCs w:val="18"/>
        </w:rPr>
        <w:t>.</w:t>
      </w:r>
      <w:r w:rsidRPr="00C56290">
        <w:rPr>
          <w:rStyle w:val="n"/>
          <w:color w:val="333333"/>
          <w:sz w:val="20"/>
          <w:szCs w:val="18"/>
        </w:rPr>
        <w:t>merge_datasets</w:t>
      </w:r>
      <w:r w:rsidRPr="00C56290">
        <w:rPr>
          <w:rStyle w:val="p"/>
          <w:color w:val="333333"/>
          <w:sz w:val="20"/>
          <w:szCs w:val="18"/>
        </w:rPr>
        <w:t>(</w:t>
      </w:r>
      <w:r w:rsidRPr="00C56290">
        <w:rPr>
          <w:rStyle w:val="n"/>
          <w:color w:val="333333"/>
          <w:sz w:val="20"/>
          <w:szCs w:val="18"/>
        </w:rPr>
        <w:t>path_config_file</w:t>
      </w:r>
      <w:r w:rsidRPr="00C56290">
        <w:rPr>
          <w:rStyle w:val="p"/>
          <w:color w:val="333333"/>
          <w:sz w:val="20"/>
          <w:szCs w:val="18"/>
        </w:rPr>
        <w:t>)</w:t>
      </w:r>
      <w:r w:rsidRPr="00C56290">
        <w:rPr>
          <w:color w:val="333333"/>
          <w:sz w:val="20"/>
          <w:szCs w:val="18"/>
        </w:rPr>
        <w:t xml:space="preserve"> </w:t>
      </w:r>
    </w:p>
    <w:p w14:paraId="4C0A0302" w14:textId="3F779620" w:rsidR="00E81228" w:rsidRPr="00C56290" w:rsidRDefault="00E81228" w:rsidP="00E81228">
      <w:pPr>
        <w:shd w:val="clear" w:color="auto" w:fill="FFFFFF"/>
        <w:spacing w:line="291" w:lineRule="atLeast"/>
        <w:ind w:firstLine="0"/>
        <w:jc w:val="left"/>
        <w:rPr>
          <w:rFonts w:ascii="Courier New" w:hAnsi="Courier New" w:cs="Courier New"/>
          <w:color w:val="303F9F"/>
          <w:sz w:val="20"/>
          <w:szCs w:val="20"/>
        </w:rPr>
      </w:pPr>
      <w:r w:rsidRPr="00C56290">
        <w:rPr>
          <w:rFonts w:ascii="Courier New" w:hAnsi="Courier New" w:cs="Courier New"/>
          <w:color w:val="303F9F"/>
          <w:sz w:val="20"/>
          <w:szCs w:val="20"/>
        </w:rPr>
        <w:t>In [2</w:t>
      </w:r>
      <w:r w:rsidR="005E2706">
        <w:rPr>
          <w:rFonts w:ascii="Courier New" w:hAnsi="Courier New" w:cs="Courier New"/>
          <w:color w:val="303F9F"/>
          <w:sz w:val="20"/>
          <w:szCs w:val="20"/>
        </w:rPr>
        <w:t>4</w:t>
      </w:r>
      <w:r w:rsidRPr="00C56290">
        <w:rPr>
          <w:rFonts w:ascii="Courier New" w:hAnsi="Courier New" w:cs="Courier New"/>
          <w:color w:val="303F9F"/>
          <w:sz w:val="20"/>
          <w:szCs w:val="20"/>
        </w:rPr>
        <w:t>]:</w:t>
      </w:r>
    </w:p>
    <w:p w14:paraId="37223B78" w14:textId="77777777" w:rsidR="00E81228" w:rsidRPr="00C56290" w:rsidRDefault="00E81228" w:rsidP="00E81228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C56290">
        <w:rPr>
          <w:rStyle w:val="n"/>
          <w:color w:val="333333"/>
          <w:sz w:val="20"/>
          <w:szCs w:val="18"/>
        </w:rPr>
        <w:t>dlc</w:t>
      </w:r>
      <w:r w:rsidRPr="00C56290">
        <w:rPr>
          <w:rStyle w:val="o"/>
          <w:color w:val="666666"/>
          <w:sz w:val="20"/>
          <w:szCs w:val="18"/>
        </w:rPr>
        <w:t>.</w:t>
      </w:r>
      <w:r w:rsidRPr="00C56290">
        <w:rPr>
          <w:rStyle w:val="n"/>
          <w:color w:val="333333"/>
          <w:sz w:val="20"/>
          <w:szCs w:val="18"/>
        </w:rPr>
        <w:t>create_training_dataset</w:t>
      </w:r>
      <w:r w:rsidRPr="00C56290">
        <w:rPr>
          <w:rStyle w:val="p"/>
          <w:color w:val="333333"/>
          <w:sz w:val="20"/>
          <w:szCs w:val="18"/>
        </w:rPr>
        <w:t>(</w:t>
      </w:r>
      <w:r w:rsidRPr="00C56290">
        <w:rPr>
          <w:rStyle w:val="n"/>
          <w:color w:val="333333"/>
          <w:sz w:val="20"/>
          <w:szCs w:val="18"/>
        </w:rPr>
        <w:t>path_config_file</w:t>
      </w:r>
      <w:r w:rsidRPr="00C56290">
        <w:rPr>
          <w:rStyle w:val="p"/>
          <w:color w:val="333333"/>
          <w:sz w:val="20"/>
          <w:szCs w:val="18"/>
        </w:rPr>
        <w:t>)</w:t>
      </w:r>
    </w:p>
    <w:p w14:paraId="375038F8" w14:textId="17D37BF7" w:rsidR="00E81228" w:rsidRPr="00C56290" w:rsidRDefault="00E81228" w:rsidP="00E81228">
      <w:pPr>
        <w:shd w:val="clear" w:color="auto" w:fill="FFFFFF"/>
        <w:spacing w:line="291" w:lineRule="atLeast"/>
        <w:ind w:firstLine="0"/>
        <w:jc w:val="left"/>
        <w:rPr>
          <w:rFonts w:ascii="Courier New" w:hAnsi="Courier New" w:cs="Courier New"/>
          <w:color w:val="303F9F"/>
          <w:sz w:val="20"/>
          <w:szCs w:val="20"/>
        </w:rPr>
      </w:pPr>
      <w:r w:rsidRPr="00C56290">
        <w:rPr>
          <w:rFonts w:ascii="Courier New" w:hAnsi="Courier New" w:cs="Courier New"/>
          <w:color w:val="303F9F"/>
          <w:sz w:val="20"/>
          <w:szCs w:val="20"/>
        </w:rPr>
        <w:t>In [2</w:t>
      </w:r>
      <w:r w:rsidR="005E2706">
        <w:rPr>
          <w:rFonts w:ascii="Courier New" w:hAnsi="Courier New" w:cs="Courier New"/>
          <w:color w:val="303F9F"/>
          <w:sz w:val="20"/>
          <w:szCs w:val="20"/>
        </w:rPr>
        <w:t>5</w:t>
      </w:r>
      <w:r w:rsidRPr="00C56290">
        <w:rPr>
          <w:rFonts w:ascii="Courier New" w:hAnsi="Courier New" w:cs="Courier New"/>
          <w:color w:val="303F9F"/>
          <w:sz w:val="20"/>
          <w:szCs w:val="20"/>
        </w:rPr>
        <w:t>]:</w:t>
      </w:r>
    </w:p>
    <w:p w14:paraId="1BA65BC9" w14:textId="77777777" w:rsidR="00E81228" w:rsidRPr="00C56290" w:rsidRDefault="00E81228" w:rsidP="00E81228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C56290">
        <w:rPr>
          <w:rStyle w:val="c1"/>
          <w:i/>
          <w:iCs/>
          <w:color w:val="408080"/>
          <w:sz w:val="20"/>
          <w:szCs w:val="18"/>
        </w:rPr>
        <w:t># Turning on autotune speeds up the training</w:t>
      </w:r>
    </w:p>
    <w:p w14:paraId="581BF1C1" w14:textId="77777777" w:rsidR="00E81228" w:rsidRPr="00C56290" w:rsidRDefault="00E81228" w:rsidP="00E81228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C56290">
        <w:rPr>
          <w:rStyle w:val="c1"/>
          <w:i/>
          <w:iCs/>
          <w:color w:val="408080"/>
          <w:sz w:val="20"/>
          <w:szCs w:val="18"/>
        </w:rPr>
        <w:t># maxiters: Iterations of training, recommended: 200,000</w:t>
      </w:r>
    </w:p>
    <w:p w14:paraId="43165ABF" w14:textId="77777777" w:rsidR="00E81228" w:rsidRPr="00C56290" w:rsidRDefault="00E81228" w:rsidP="00E81228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C56290">
        <w:rPr>
          <w:rStyle w:val="c1"/>
          <w:i/>
          <w:iCs/>
          <w:color w:val="408080"/>
          <w:sz w:val="20"/>
          <w:szCs w:val="18"/>
        </w:rPr>
        <w:t># displayiters = 1000: Display training progress per 1,000 iterations</w:t>
      </w:r>
    </w:p>
    <w:p w14:paraId="4BA41EDD" w14:textId="77777777" w:rsidR="00E81228" w:rsidRPr="00C56290" w:rsidRDefault="00E81228" w:rsidP="00E81228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C56290">
        <w:rPr>
          <w:rStyle w:val="c1"/>
          <w:i/>
          <w:iCs/>
          <w:color w:val="408080"/>
          <w:sz w:val="20"/>
          <w:szCs w:val="18"/>
        </w:rPr>
        <w:t># saveiters = 5000: Save the neural network per 5,000 iterations</w:t>
      </w:r>
    </w:p>
    <w:p w14:paraId="7240D714" w14:textId="77777777" w:rsidR="00E81228" w:rsidRPr="00C56290" w:rsidRDefault="00E81228" w:rsidP="00E81228">
      <w:pPr>
        <w:pStyle w:val="HTMLPreformatted"/>
        <w:wordWrap w:val="0"/>
        <w:spacing w:line="291" w:lineRule="atLeast"/>
        <w:rPr>
          <w:color w:val="333333"/>
          <w:sz w:val="20"/>
          <w:szCs w:val="18"/>
        </w:rPr>
      </w:pPr>
      <w:r w:rsidRPr="00C56290">
        <w:rPr>
          <w:rStyle w:val="n"/>
          <w:color w:val="333333"/>
          <w:sz w:val="20"/>
          <w:szCs w:val="18"/>
        </w:rPr>
        <w:t>dlc</w:t>
      </w:r>
      <w:r w:rsidRPr="00C56290">
        <w:rPr>
          <w:rStyle w:val="o"/>
          <w:color w:val="666666"/>
          <w:sz w:val="20"/>
          <w:szCs w:val="18"/>
        </w:rPr>
        <w:t>.</w:t>
      </w:r>
      <w:r w:rsidRPr="00C56290">
        <w:rPr>
          <w:rStyle w:val="n"/>
          <w:color w:val="333333"/>
          <w:sz w:val="20"/>
          <w:szCs w:val="18"/>
        </w:rPr>
        <w:t>train_network</w:t>
      </w:r>
      <w:r w:rsidRPr="00C56290">
        <w:rPr>
          <w:rStyle w:val="p"/>
          <w:color w:val="333333"/>
          <w:sz w:val="20"/>
          <w:szCs w:val="18"/>
        </w:rPr>
        <w:t>(</w:t>
      </w:r>
      <w:r w:rsidRPr="00C56290">
        <w:rPr>
          <w:rStyle w:val="n"/>
          <w:color w:val="333333"/>
          <w:sz w:val="20"/>
          <w:szCs w:val="18"/>
        </w:rPr>
        <w:t>path_config_file</w:t>
      </w:r>
      <w:r w:rsidRPr="00C56290">
        <w:rPr>
          <w:rStyle w:val="p"/>
          <w:color w:val="333333"/>
          <w:sz w:val="20"/>
          <w:szCs w:val="18"/>
        </w:rPr>
        <w:t>,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n"/>
          <w:color w:val="333333"/>
          <w:sz w:val="20"/>
          <w:szCs w:val="18"/>
        </w:rPr>
        <w:t>shuffle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o"/>
          <w:color w:val="666666"/>
          <w:sz w:val="20"/>
          <w:szCs w:val="18"/>
        </w:rPr>
        <w:t>=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mi"/>
          <w:color w:val="666666"/>
          <w:sz w:val="20"/>
          <w:szCs w:val="18"/>
        </w:rPr>
        <w:t>1</w:t>
      </w:r>
      <w:r w:rsidRPr="00C56290">
        <w:rPr>
          <w:rStyle w:val="p"/>
          <w:color w:val="333333"/>
          <w:sz w:val="20"/>
          <w:szCs w:val="18"/>
        </w:rPr>
        <w:t>,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n"/>
          <w:color w:val="333333"/>
          <w:sz w:val="20"/>
          <w:szCs w:val="18"/>
        </w:rPr>
        <w:t>autotune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o"/>
          <w:color w:val="666666"/>
          <w:sz w:val="20"/>
          <w:szCs w:val="18"/>
        </w:rPr>
        <w:t>=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kc"/>
          <w:b/>
          <w:bCs/>
          <w:color w:val="008000"/>
          <w:sz w:val="20"/>
          <w:szCs w:val="18"/>
        </w:rPr>
        <w:t>True</w:t>
      </w:r>
      <w:r w:rsidRPr="00C56290">
        <w:rPr>
          <w:rStyle w:val="p"/>
          <w:color w:val="333333"/>
          <w:sz w:val="20"/>
          <w:szCs w:val="18"/>
        </w:rPr>
        <w:t>,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n"/>
          <w:color w:val="333333"/>
          <w:sz w:val="20"/>
          <w:szCs w:val="18"/>
        </w:rPr>
        <w:t>displayiters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o"/>
          <w:color w:val="666666"/>
          <w:sz w:val="20"/>
          <w:szCs w:val="18"/>
        </w:rPr>
        <w:t>=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mi"/>
          <w:color w:val="666666"/>
          <w:sz w:val="20"/>
          <w:szCs w:val="18"/>
        </w:rPr>
        <w:t>1000</w:t>
      </w:r>
      <w:r w:rsidRPr="00C56290">
        <w:rPr>
          <w:rStyle w:val="p"/>
          <w:color w:val="333333"/>
          <w:sz w:val="20"/>
          <w:szCs w:val="18"/>
        </w:rPr>
        <w:t>,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n"/>
          <w:color w:val="333333"/>
          <w:sz w:val="20"/>
          <w:szCs w:val="18"/>
        </w:rPr>
        <w:t>saveiters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o"/>
          <w:color w:val="666666"/>
          <w:sz w:val="20"/>
          <w:szCs w:val="18"/>
        </w:rPr>
        <w:t>=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mi"/>
          <w:color w:val="666666"/>
          <w:sz w:val="20"/>
          <w:szCs w:val="18"/>
        </w:rPr>
        <w:t>50000</w:t>
      </w:r>
      <w:r w:rsidRPr="00C56290">
        <w:rPr>
          <w:rStyle w:val="p"/>
          <w:color w:val="333333"/>
          <w:sz w:val="20"/>
          <w:szCs w:val="18"/>
        </w:rPr>
        <w:t>,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n"/>
          <w:color w:val="333333"/>
          <w:sz w:val="20"/>
          <w:szCs w:val="18"/>
        </w:rPr>
        <w:t>maxiters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o"/>
          <w:color w:val="666666"/>
          <w:sz w:val="20"/>
          <w:szCs w:val="18"/>
        </w:rPr>
        <w:t>=</w:t>
      </w:r>
      <w:r w:rsidRPr="00C56290">
        <w:rPr>
          <w:color w:val="333333"/>
          <w:sz w:val="20"/>
          <w:szCs w:val="18"/>
        </w:rPr>
        <w:t xml:space="preserve"> </w:t>
      </w:r>
      <w:r w:rsidRPr="00C56290">
        <w:rPr>
          <w:rStyle w:val="mi"/>
          <w:color w:val="666666"/>
          <w:sz w:val="20"/>
          <w:szCs w:val="18"/>
        </w:rPr>
        <w:t>200000</w:t>
      </w:r>
      <w:r w:rsidRPr="00C56290">
        <w:rPr>
          <w:rStyle w:val="p"/>
          <w:color w:val="333333"/>
          <w:sz w:val="20"/>
          <w:szCs w:val="18"/>
        </w:rPr>
        <w:t>)</w:t>
      </w:r>
    </w:p>
    <w:p w14:paraId="3C880F74" w14:textId="7B5397F6" w:rsidR="00E81228" w:rsidRPr="00C56290" w:rsidRDefault="00E81228" w:rsidP="00E81228">
      <w:pPr>
        <w:shd w:val="clear" w:color="auto" w:fill="FFFFFF"/>
        <w:spacing w:line="291" w:lineRule="atLeast"/>
        <w:ind w:firstLine="0"/>
        <w:jc w:val="left"/>
        <w:rPr>
          <w:rFonts w:ascii="Courier New" w:hAnsi="Courier New" w:cs="Courier New"/>
          <w:color w:val="303F9F"/>
          <w:sz w:val="20"/>
          <w:szCs w:val="20"/>
        </w:rPr>
      </w:pPr>
      <w:r w:rsidRPr="00C56290">
        <w:rPr>
          <w:rFonts w:ascii="Courier New" w:hAnsi="Courier New" w:cs="Courier New"/>
          <w:color w:val="303F9F"/>
          <w:sz w:val="20"/>
          <w:szCs w:val="20"/>
        </w:rPr>
        <w:t>In [2</w:t>
      </w:r>
      <w:r w:rsidR="005E2706">
        <w:rPr>
          <w:rFonts w:ascii="Courier New" w:hAnsi="Courier New" w:cs="Courier New"/>
          <w:color w:val="303F9F"/>
          <w:sz w:val="20"/>
          <w:szCs w:val="20"/>
        </w:rPr>
        <w:t>6</w:t>
      </w:r>
      <w:r w:rsidRPr="00C56290">
        <w:rPr>
          <w:rFonts w:ascii="Courier New" w:hAnsi="Courier New" w:cs="Courier New"/>
          <w:color w:val="303F9F"/>
          <w:sz w:val="20"/>
          <w:szCs w:val="20"/>
        </w:rPr>
        <w:t>]:</w:t>
      </w:r>
    </w:p>
    <w:p w14:paraId="4AC5B247" w14:textId="77777777" w:rsidR="00E81228" w:rsidRPr="00C56290" w:rsidRDefault="00E81228" w:rsidP="00E81228">
      <w:pPr>
        <w:pStyle w:val="HTMLPreformatted"/>
        <w:wordWrap w:val="0"/>
        <w:spacing w:line="291" w:lineRule="atLeast"/>
        <w:rPr>
          <w:rFonts w:ascii="Courier New" w:hAnsi="Courier New" w:cs="Courier New"/>
          <w:color w:val="333333"/>
          <w:sz w:val="18"/>
          <w:szCs w:val="18"/>
        </w:rPr>
      </w:pPr>
      <w:r w:rsidRPr="00C56290">
        <w:rPr>
          <w:rStyle w:val="n"/>
          <w:color w:val="333333"/>
          <w:sz w:val="20"/>
          <w:szCs w:val="18"/>
        </w:rPr>
        <w:t>dlc</w:t>
      </w:r>
      <w:r w:rsidRPr="00C56290">
        <w:rPr>
          <w:rStyle w:val="o"/>
          <w:color w:val="666666"/>
          <w:sz w:val="20"/>
          <w:szCs w:val="18"/>
        </w:rPr>
        <w:t>.</w:t>
      </w:r>
      <w:r w:rsidRPr="00C56290">
        <w:rPr>
          <w:rStyle w:val="n"/>
          <w:color w:val="333333"/>
          <w:sz w:val="20"/>
          <w:szCs w:val="18"/>
        </w:rPr>
        <w:t>evaluate_network</w:t>
      </w:r>
      <w:r w:rsidRPr="00C56290">
        <w:rPr>
          <w:rStyle w:val="p"/>
          <w:color w:val="333333"/>
          <w:sz w:val="20"/>
          <w:szCs w:val="18"/>
        </w:rPr>
        <w:t>(</w:t>
      </w:r>
      <w:r w:rsidRPr="00C56290">
        <w:rPr>
          <w:rStyle w:val="n"/>
          <w:color w:val="333333"/>
          <w:sz w:val="20"/>
          <w:szCs w:val="18"/>
        </w:rPr>
        <w:t>path_config_file</w:t>
      </w:r>
      <w:r w:rsidRPr="00C56290">
        <w:rPr>
          <w:rStyle w:val="p"/>
          <w:color w:val="333333"/>
          <w:sz w:val="20"/>
          <w:szCs w:val="18"/>
        </w:rPr>
        <w:t>)</w:t>
      </w:r>
    </w:p>
    <w:p w14:paraId="20B3DBC8" w14:textId="77777777" w:rsidR="00E81228" w:rsidRDefault="00E81228" w:rsidP="00E81228">
      <w:pPr>
        <w:pStyle w:val="NoSpacing"/>
      </w:pPr>
    </w:p>
    <w:p w14:paraId="448523F5" w14:textId="32F8E9ED" w:rsidR="004527EC" w:rsidRDefault="004527EC" w:rsidP="00F36B29">
      <w:pPr>
        <w:pStyle w:val="NoSpacing"/>
        <w:numPr>
          <w:ilvl w:val="0"/>
          <w:numId w:val="28"/>
        </w:numPr>
      </w:pPr>
      <w:r>
        <w:t xml:space="preserve"> </w:t>
      </w:r>
      <w:r w:rsidR="007449AA">
        <w:t>Go back</w:t>
      </w:r>
      <w:r w:rsidR="00AB4D0B">
        <w:t xml:space="preserve"> and redo</w:t>
      </w:r>
      <w:r w:rsidR="007449AA">
        <w:t xml:space="preserve"> the ‘</w:t>
      </w:r>
      <w:r w:rsidR="007449AA" w:rsidRPr="007449AA">
        <w:t>Label Videos Mechanically</w:t>
      </w:r>
      <w:r w:rsidR="007449AA">
        <w:t>’ part.</w:t>
      </w:r>
    </w:p>
    <w:p w14:paraId="40D2DD05" w14:textId="77777777" w:rsidR="00A40F02" w:rsidRPr="00C56290" w:rsidRDefault="00A40F02" w:rsidP="00A40F02">
      <w:pPr>
        <w:pStyle w:val="NoSpacing"/>
        <w:rPr>
          <w:sz w:val="22"/>
          <w:szCs w:val="22"/>
        </w:rPr>
      </w:pPr>
    </w:p>
    <w:sectPr w:rsidR="00A40F02" w:rsidRPr="00C56290" w:rsidSect="00855F01">
      <w:headerReference w:type="default" r:id="rId15"/>
      <w:headerReference w:type="first" r:id="rId16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06C57F" w14:textId="77777777" w:rsidR="00F11ED5" w:rsidRDefault="00F11ED5">
      <w:pPr>
        <w:spacing w:line="240" w:lineRule="auto"/>
      </w:pPr>
      <w:r>
        <w:separator/>
      </w:r>
    </w:p>
    <w:p w14:paraId="4CD35E4C" w14:textId="77777777" w:rsidR="00F11ED5" w:rsidRDefault="00F11ED5"/>
  </w:endnote>
  <w:endnote w:type="continuationSeparator" w:id="0">
    <w:p w14:paraId="0A583B58" w14:textId="77777777" w:rsidR="00F11ED5" w:rsidRDefault="00F11ED5">
      <w:pPr>
        <w:spacing w:line="240" w:lineRule="auto"/>
      </w:pPr>
      <w:r>
        <w:continuationSeparator/>
      </w:r>
    </w:p>
    <w:p w14:paraId="75E95284" w14:textId="77777777" w:rsidR="00F11ED5" w:rsidRDefault="00F11ED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D68D22" w14:textId="77777777" w:rsidR="00F11ED5" w:rsidRDefault="00F11ED5">
      <w:pPr>
        <w:spacing w:line="240" w:lineRule="auto"/>
      </w:pPr>
      <w:r>
        <w:separator/>
      </w:r>
    </w:p>
    <w:p w14:paraId="7AF1130F" w14:textId="77777777" w:rsidR="00F11ED5" w:rsidRDefault="00F11ED5"/>
  </w:footnote>
  <w:footnote w:type="continuationSeparator" w:id="0">
    <w:p w14:paraId="6410728D" w14:textId="77777777" w:rsidR="00F11ED5" w:rsidRDefault="00F11ED5">
      <w:pPr>
        <w:spacing w:line="240" w:lineRule="auto"/>
      </w:pPr>
      <w:r>
        <w:continuationSeparator/>
      </w:r>
    </w:p>
    <w:p w14:paraId="66077A44" w14:textId="77777777" w:rsidR="00F11ED5" w:rsidRDefault="00F11ED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73924340"/>
      <w:docPartObj>
        <w:docPartGallery w:val="Page Numbers (Top of Page)"/>
        <w:docPartUnique/>
      </w:docPartObj>
    </w:sdtPr>
    <w:sdtEndPr/>
    <w:sdtContent>
      <w:p w14:paraId="140A4629" w14:textId="69EECCD1" w:rsidR="00603DD9" w:rsidRDefault="00603DD9">
        <w:pPr>
          <w:pStyle w:val="Header"/>
          <w:jc w:val="center"/>
        </w:pPr>
        <w:r>
          <w:t xml:space="preserve">PAGE </w:t>
        </w:r>
        <w:r>
          <w:rPr>
            <w:b/>
            <w:bCs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</w:rPr>
          <w:fldChar w:fldCharType="end"/>
        </w:r>
        <w:r>
          <w:t xml:space="preserve"> OF </w:t>
        </w:r>
        <w:r>
          <w:rPr>
            <w:b/>
            <w:bCs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</w:rPr>
          <w:fldChar w:fldCharType="end"/>
        </w:r>
      </w:p>
    </w:sdtContent>
  </w:sdt>
  <w:p w14:paraId="05DC3CE1" w14:textId="2C9F4462" w:rsidR="00603DD9" w:rsidRDefault="00603DD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135C09" w14:textId="3069A806" w:rsidR="00603DD9" w:rsidRDefault="004330D7">
    <w:pPr>
      <w:pStyle w:val="Header"/>
      <w:rPr>
        <w:rStyle w:val="Strong"/>
      </w:rPr>
    </w:pPr>
    <w:r>
      <w:rPr>
        <w:rStyle w:val="Strong"/>
      </w:rPr>
      <w:t>LIN, TIANZE</w:t>
    </w:r>
    <w:r w:rsidR="00603DD9" w:rsidRPr="002E51B3">
      <w:rPr>
        <w:rStyle w:val="Strong"/>
      </w:rPr>
      <w:ptab w:relativeTo="margin" w:alignment="center" w:leader="none"/>
    </w:r>
    <w:r>
      <w:rPr>
        <w:rStyle w:val="Strong"/>
      </w:rPr>
      <w:t>16096115D</w:t>
    </w:r>
    <w:r w:rsidR="00603DD9" w:rsidRPr="002E51B3">
      <w:rPr>
        <w:rStyle w:val="Strong"/>
      </w:rPr>
      <w:ptab w:relativeTo="margin" w:alignment="right" w:leader="none"/>
    </w:r>
    <w:r w:rsidRPr="004330D7">
      <w:rPr>
        <w:rStyle w:val="Strong"/>
      </w:rPr>
      <w:t>USRA-1915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196270B2"/>
    <w:multiLevelType w:val="hybridMultilevel"/>
    <w:tmpl w:val="EF5C53D6"/>
    <w:lvl w:ilvl="0" w:tplc="E5E65E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0EA5A66"/>
    <w:multiLevelType w:val="hybridMultilevel"/>
    <w:tmpl w:val="36B6651A"/>
    <w:lvl w:ilvl="0" w:tplc="585889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578352B"/>
    <w:multiLevelType w:val="hybridMultilevel"/>
    <w:tmpl w:val="786678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657E1E"/>
    <w:multiLevelType w:val="hybridMultilevel"/>
    <w:tmpl w:val="786678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744DE4"/>
    <w:multiLevelType w:val="hybridMultilevel"/>
    <w:tmpl w:val="F42C0664"/>
    <w:lvl w:ilvl="0" w:tplc="5CEA12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5B208B7"/>
    <w:multiLevelType w:val="hybridMultilevel"/>
    <w:tmpl w:val="006217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B5635B"/>
    <w:multiLevelType w:val="hybridMultilevel"/>
    <w:tmpl w:val="B1DE3E34"/>
    <w:lvl w:ilvl="0" w:tplc="322ACE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54BD1F9E"/>
    <w:multiLevelType w:val="hybridMultilevel"/>
    <w:tmpl w:val="5EF2CEFA"/>
    <w:lvl w:ilvl="0" w:tplc="A9DCF3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DE738B1"/>
    <w:multiLevelType w:val="hybridMultilevel"/>
    <w:tmpl w:val="ED627264"/>
    <w:lvl w:ilvl="0" w:tplc="4B464C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15015BB"/>
    <w:multiLevelType w:val="hybridMultilevel"/>
    <w:tmpl w:val="B3B0EF84"/>
    <w:lvl w:ilvl="0" w:tplc="742656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36F7525"/>
    <w:multiLevelType w:val="hybridMultilevel"/>
    <w:tmpl w:val="786678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6B28AE"/>
    <w:multiLevelType w:val="hybridMultilevel"/>
    <w:tmpl w:val="8A3CC884"/>
    <w:lvl w:ilvl="0" w:tplc="D7961A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71AE69D0"/>
    <w:multiLevelType w:val="hybridMultilevel"/>
    <w:tmpl w:val="B3289456"/>
    <w:lvl w:ilvl="0" w:tplc="37809F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9D35517"/>
    <w:multiLevelType w:val="hybridMultilevel"/>
    <w:tmpl w:val="786678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  <w:num w:numId="12">
    <w:abstractNumId w:val="26"/>
  </w:num>
  <w:num w:numId="13">
    <w:abstractNumId w:val="18"/>
  </w:num>
  <w:num w:numId="14">
    <w:abstractNumId w:val="17"/>
  </w:num>
  <w:num w:numId="15">
    <w:abstractNumId w:val="24"/>
  </w:num>
  <w:num w:numId="16">
    <w:abstractNumId w:val="20"/>
  </w:num>
  <w:num w:numId="17">
    <w:abstractNumId w:val="19"/>
  </w:num>
  <w:num w:numId="18">
    <w:abstractNumId w:val="23"/>
  </w:num>
  <w:num w:numId="19">
    <w:abstractNumId w:val="16"/>
  </w:num>
  <w:num w:numId="20">
    <w:abstractNumId w:val="14"/>
  </w:num>
  <w:num w:numId="21">
    <w:abstractNumId w:val="10"/>
  </w:num>
  <w:num w:numId="22">
    <w:abstractNumId w:val="11"/>
  </w:num>
  <w:num w:numId="23">
    <w:abstractNumId w:val="21"/>
  </w:num>
  <w:num w:numId="24">
    <w:abstractNumId w:val="25"/>
  </w:num>
  <w:num w:numId="25">
    <w:abstractNumId w:val="15"/>
  </w:num>
  <w:num w:numId="26">
    <w:abstractNumId w:val="27"/>
  </w:num>
  <w:num w:numId="27">
    <w:abstractNumId w:val="22"/>
  </w:num>
  <w:num w:numId="28">
    <w:abstractNumId w:val="13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ttachedTemplate r:id="rId1"/>
  <w:defaultTabStop w:val="72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DSxNDSzMDaxsDQ3MTdT0lEKTi0uzszPAykwNq0FABjv7IMtAAAA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6th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azadvwrw7aet99e0rt3varpaweet9sx2v5as&quot;&gt;abct4115&lt;record-ids&gt;&lt;item&gt;15&lt;/item&gt;&lt;item&gt;18&lt;/item&gt;&lt;item&gt;19&lt;/item&gt;&lt;item&gt;20&lt;/item&gt;&lt;item&gt;21&lt;/item&gt;&lt;/record-ids&gt;&lt;/item&gt;&lt;/Libraries&gt;"/>
  </w:docVars>
  <w:rsids>
    <w:rsidRoot w:val="001F0BA9"/>
    <w:rsid w:val="000001A7"/>
    <w:rsid w:val="00002DD7"/>
    <w:rsid w:val="00006BB4"/>
    <w:rsid w:val="000070FB"/>
    <w:rsid w:val="0001261E"/>
    <w:rsid w:val="00017889"/>
    <w:rsid w:val="000211FD"/>
    <w:rsid w:val="000214A4"/>
    <w:rsid w:val="00021FDE"/>
    <w:rsid w:val="00022B0D"/>
    <w:rsid w:val="00022EB2"/>
    <w:rsid w:val="00024C84"/>
    <w:rsid w:val="000250CB"/>
    <w:rsid w:val="000271AC"/>
    <w:rsid w:val="00031DD9"/>
    <w:rsid w:val="00032BF4"/>
    <w:rsid w:val="0003644B"/>
    <w:rsid w:val="00036CEB"/>
    <w:rsid w:val="000370AE"/>
    <w:rsid w:val="00040276"/>
    <w:rsid w:val="00041E74"/>
    <w:rsid w:val="0004388E"/>
    <w:rsid w:val="00044DC1"/>
    <w:rsid w:val="000451A9"/>
    <w:rsid w:val="00045FF6"/>
    <w:rsid w:val="00047F51"/>
    <w:rsid w:val="00051EB6"/>
    <w:rsid w:val="000521AA"/>
    <w:rsid w:val="00053433"/>
    <w:rsid w:val="00054ABD"/>
    <w:rsid w:val="00055545"/>
    <w:rsid w:val="00055B00"/>
    <w:rsid w:val="00055DB6"/>
    <w:rsid w:val="00055E25"/>
    <w:rsid w:val="00057AAA"/>
    <w:rsid w:val="00060E64"/>
    <w:rsid w:val="0006118D"/>
    <w:rsid w:val="000620A3"/>
    <w:rsid w:val="000624A1"/>
    <w:rsid w:val="000625AE"/>
    <w:rsid w:val="00066274"/>
    <w:rsid w:val="0006751D"/>
    <w:rsid w:val="00070D78"/>
    <w:rsid w:val="000726BE"/>
    <w:rsid w:val="0007275D"/>
    <w:rsid w:val="00072ADD"/>
    <w:rsid w:val="00074A8D"/>
    <w:rsid w:val="00076672"/>
    <w:rsid w:val="00077700"/>
    <w:rsid w:val="000778FE"/>
    <w:rsid w:val="00077937"/>
    <w:rsid w:val="000779DB"/>
    <w:rsid w:val="0008104F"/>
    <w:rsid w:val="0008147E"/>
    <w:rsid w:val="00082D4D"/>
    <w:rsid w:val="0008539A"/>
    <w:rsid w:val="00086430"/>
    <w:rsid w:val="0008701F"/>
    <w:rsid w:val="000871E3"/>
    <w:rsid w:val="00091A0A"/>
    <w:rsid w:val="00091E05"/>
    <w:rsid w:val="00094C3F"/>
    <w:rsid w:val="000959A4"/>
    <w:rsid w:val="0009667B"/>
    <w:rsid w:val="00097F34"/>
    <w:rsid w:val="000A0618"/>
    <w:rsid w:val="000A1720"/>
    <w:rsid w:val="000A1A0A"/>
    <w:rsid w:val="000A2390"/>
    <w:rsid w:val="000A247B"/>
    <w:rsid w:val="000A2B3A"/>
    <w:rsid w:val="000A4113"/>
    <w:rsid w:val="000A5B9A"/>
    <w:rsid w:val="000A5BB0"/>
    <w:rsid w:val="000A7288"/>
    <w:rsid w:val="000A7789"/>
    <w:rsid w:val="000B0E4E"/>
    <w:rsid w:val="000B28E2"/>
    <w:rsid w:val="000B3AED"/>
    <w:rsid w:val="000B3F28"/>
    <w:rsid w:val="000B4981"/>
    <w:rsid w:val="000B5126"/>
    <w:rsid w:val="000B51E4"/>
    <w:rsid w:val="000B55F7"/>
    <w:rsid w:val="000B6309"/>
    <w:rsid w:val="000B6AFA"/>
    <w:rsid w:val="000B79EB"/>
    <w:rsid w:val="000C09FA"/>
    <w:rsid w:val="000C28CD"/>
    <w:rsid w:val="000C2960"/>
    <w:rsid w:val="000C3D4C"/>
    <w:rsid w:val="000C549B"/>
    <w:rsid w:val="000C6828"/>
    <w:rsid w:val="000C6D41"/>
    <w:rsid w:val="000C785D"/>
    <w:rsid w:val="000D03B1"/>
    <w:rsid w:val="000D0A9A"/>
    <w:rsid w:val="000D10B6"/>
    <w:rsid w:val="000D1167"/>
    <w:rsid w:val="000D37DE"/>
    <w:rsid w:val="000D3AC0"/>
    <w:rsid w:val="000D3F41"/>
    <w:rsid w:val="000D57A5"/>
    <w:rsid w:val="000D5CFE"/>
    <w:rsid w:val="000D67A7"/>
    <w:rsid w:val="000D706F"/>
    <w:rsid w:val="000D7658"/>
    <w:rsid w:val="000D7D91"/>
    <w:rsid w:val="000E221C"/>
    <w:rsid w:val="000E261F"/>
    <w:rsid w:val="000E345D"/>
    <w:rsid w:val="000E5566"/>
    <w:rsid w:val="000E55B2"/>
    <w:rsid w:val="000E67EB"/>
    <w:rsid w:val="000E6D62"/>
    <w:rsid w:val="000E75A7"/>
    <w:rsid w:val="000E7EEF"/>
    <w:rsid w:val="000F1A3D"/>
    <w:rsid w:val="000F2F68"/>
    <w:rsid w:val="000F4634"/>
    <w:rsid w:val="000F4AAA"/>
    <w:rsid w:val="000F5B75"/>
    <w:rsid w:val="000F5FD1"/>
    <w:rsid w:val="0010067D"/>
    <w:rsid w:val="00100779"/>
    <w:rsid w:val="00100822"/>
    <w:rsid w:val="001013E6"/>
    <w:rsid w:val="0010267C"/>
    <w:rsid w:val="00103285"/>
    <w:rsid w:val="001035E4"/>
    <w:rsid w:val="00104E1B"/>
    <w:rsid w:val="00105AAD"/>
    <w:rsid w:val="00105D9B"/>
    <w:rsid w:val="001064F3"/>
    <w:rsid w:val="00106651"/>
    <w:rsid w:val="00106EAC"/>
    <w:rsid w:val="00107002"/>
    <w:rsid w:val="001073DE"/>
    <w:rsid w:val="00107D00"/>
    <w:rsid w:val="00110E70"/>
    <w:rsid w:val="001111CB"/>
    <w:rsid w:val="00112C9D"/>
    <w:rsid w:val="00113494"/>
    <w:rsid w:val="001139C4"/>
    <w:rsid w:val="00115077"/>
    <w:rsid w:val="00115A73"/>
    <w:rsid w:val="00115F52"/>
    <w:rsid w:val="00116453"/>
    <w:rsid w:val="00117EE4"/>
    <w:rsid w:val="00117EFC"/>
    <w:rsid w:val="00121A3E"/>
    <w:rsid w:val="0012284D"/>
    <w:rsid w:val="0012333A"/>
    <w:rsid w:val="00123674"/>
    <w:rsid w:val="00124CB0"/>
    <w:rsid w:val="00124F00"/>
    <w:rsid w:val="001267E1"/>
    <w:rsid w:val="00126ECA"/>
    <w:rsid w:val="00127C36"/>
    <w:rsid w:val="00132904"/>
    <w:rsid w:val="00133447"/>
    <w:rsid w:val="00133DC3"/>
    <w:rsid w:val="0013419D"/>
    <w:rsid w:val="0013539F"/>
    <w:rsid w:val="00136393"/>
    <w:rsid w:val="001451F8"/>
    <w:rsid w:val="0014546F"/>
    <w:rsid w:val="00146F89"/>
    <w:rsid w:val="001470A6"/>
    <w:rsid w:val="001518CB"/>
    <w:rsid w:val="00151B48"/>
    <w:rsid w:val="0015260E"/>
    <w:rsid w:val="00154F48"/>
    <w:rsid w:val="0015527B"/>
    <w:rsid w:val="00155826"/>
    <w:rsid w:val="00155CFF"/>
    <w:rsid w:val="00156321"/>
    <w:rsid w:val="00156399"/>
    <w:rsid w:val="001573AE"/>
    <w:rsid w:val="0015795E"/>
    <w:rsid w:val="00160C24"/>
    <w:rsid w:val="0016356C"/>
    <w:rsid w:val="001637DB"/>
    <w:rsid w:val="00163A14"/>
    <w:rsid w:val="00164547"/>
    <w:rsid w:val="00164EC8"/>
    <w:rsid w:val="00165A6C"/>
    <w:rsid w:val="00165BEB"/>
    <w:rsid w:val="00166060"/>
    <w:rsid w:val="00166126"/>
    <w:rsid w:val="0017048A"/>
    <w:rsid w:val="00170961"/>
    <w:rsid w:val="00173FCE"/>
    <w:rsid w:val="001750AD"/>
    <w:rsid w:val="001751DF"/>
    <w:rsid w:val="00176A1A"/>
    <w:rsid w:val="00177CE0"/>
    <w:rsid w:val="0018042F"/>
    <w:rsid w:val="00180E33"/>
    <w:rsid w:val="00183929"/>
    <w:rsid w:val="00183941"/>
    <w:rsid w:val="001841DF"/>
    <w:rsid w:val="00185102"/>
    <w:rsid w:val="00187F75"/>
    <w:rsid w:val="00192277"/>
    <w:rsid w:val="001927C3"/>
    <w:rsid w:val="00193093"/>
    <w:rsid w:val="001944B2"/>
    <w:rsid w:val="0019460C"/>
    <w:rsid w:val="001947C8"/>
    <w:rsid w:val="00194C21"/>
    <w:rsid w:val="001969CD"/>
    <w:rsid w:val="001A0046"/>
    <w:rsid w:val="001A157F"/>
    <w:rsid w:val="001A29CC"/>
    <w:rsid w:val="001A2EE1"/>
    <w:rsid w:val="001A3C01"/>
    <w:rsid w:val="001A3F1D"/>
    <w:rsid w:val="001A51E9"/>
    <w:rsid w:val="001A6900"/>
    <w:rsid w:val="001A75EF"/>
    <w:rsid w:val="001A7863"/>
    <w:rsid w:val="001A7976"/>
    <w:rsid w:val="001A7B3C"/>
    <w:rsid w:val="001B1D4E"/>
    <w:rsid w:val="001B228A"/>
    <w:rsid w:val="001B246D"/>
    <w:rsid w:val="001B47EC"/>
    <w:rsid w:val="001B4CA6"/>
    <w:rsid w:val="001B4E67"/>
    <w:rsid w:val="001B52EE"/>
    <w:rsid w:val="001B731E"/>
    <w:rsid w:val="001B76BE"/>
    <w:rsid w:val="001B78EF"/>
    <w:rsid w:val="001B7A8E"/>
    <w:rsid w:val="001C0A7B"/>
    <w:rsid w:val="001C1505"/>
    <w:rsid w:val="001C15C9"/>
    <w:rsid w:val="001C25E8"/>
    <w:rsid w:val="001C265B"/>
    <w:rsid w:val="001C2878"/>
    <w:rsid w:val="001C2B4E"/>
    <w:rsid w:val="001C49D1"/>
    <w:rsid w:val="001C5FD4"/>
    <w:rsid w:val="001C6752"/>
    <w:rsid w:val="001D0340"/>
    <w:rsid w:val="001D1BA6"/>
    <w:rsid w:val="001D3454"/>
    <w:rsid w:val="001D422D"/>
    <w:rsid w:val="001D5E85"/>
    <w:rsid w:val="001D6EC0"/>
    <w:rsid w:val="001D7559"/>
    <w:rsid w:val="001D75C8"/>
    <w:rsid w:val="001E0CA8"/>
    <w:rsid w:val="001E10A2"/>
    <w:rsid w:val="001E251D"/>
    <w:rsid w:val="001E3144"/>
    <w:rsid w:val="001E642E"/>
    <w:rsid w:val="001E7112"/>
    <w:rsid w:val="001F0544"/>
    <w:rsid w:val="001F0819"/>
    <w:rsid w:val="001F0BA9"/>
    <w:rsid w:val="001F176E"/>
    <w:rsid w:val="001F1F39"/>
    <w:rsid w:val="001F48F8"/>
    <w:rsid w:val="001F54A8"/>
    <w:rsid w:val="001F5A07"/>
    <w:rsid w:val="001F6B1E"/>
    <w:rsid w:val="001F7267"/>
    <w:rsid w:val="00200424"/>
    <w:rsid w:val="00201B4A"/>
    <w:rsid w:val="002026E8"/>
    <w:rsid w:val="00203AE6"/>
    <w:rsid w:val="00203D27"/>
    <w:rsid w:val="00204883"/>
    <w:rsid w:val="00206265"/>
    <w:rsid w:val="00206C4A"/>
    <w:rsid w:val="00207011"/>
    <w:rsid w:val="0020783F"/>
    <w:rsid w:val="00207BF0"/>
    <w:rsid w:val="0021001B"/>
    <w:rsid w:val="00210CF7"/>
    <w:rsid w:val="00210F29"/>
    <w:rsid w:val="00212928"/>
    <w:rsid w:val="002135F0"/>
    <w:rsid w:val="00213F18"/>
    <w:rsid w:val="0021457F"/>
    <w:rsid w:val="00214B7C"/>
    <w:rsid w:val="00214F1B"/>
    <w:rsid w:val="00215A1B"/>
    <w:rsid w:val="00215D35"/>
    <w:rsid w:val="002172D7"/>
    <w:rsid w:val="00220728"/>
    <w:rsid w:val="0022078F"/>
    <w:rsid w:val="00221E1E"/>
    <w:rsid w:val="002228A4"/>
    <w:rsid w:val="00222F22"/>
    <w:rsid w:val="00223800"/>
    <w:rsid w:val="00223B21"/>
    <w:rsid w:val="00224EC0"/>
    <w:rsid w:val="002253F1"/>
    <w:rsid w:val="002261E5"/>
    <w:rsid w:val="00227023"/>
    <w:rsid w:val="0022752E"/>
    <w:rsid w:val="00227916"/>
    <w:rsid w:val="0022793A"/>
    <w:rsid w:val="00227DFC"/>
    <w:rsid w:val="00227F02"/>
    <w:rsid w:val="00230E48"/>
    <w:rsid w:val="00231C00"/>
    <w:rsid w:val="00231F79"/>
    <w:rsid w:val="0023211E"/>
    <w:rsid w:val="002326B0"/>
    <w:rsid w:val="002327DF"/>
    <w:rsid w:val="002332E4"/>
    <w:rsid w:val="002363C6"/>
    <w:rsid w:val="00240060"/>
    <w:rsid w:val="00240B9B"/>
    <w:rsid w:val="00240EFA"/>
    <w:rsid w:val="002413E5"/>
    <w:rsid w:val="00242ED4"/>
    <w:rsid w:val="00242FDC"/>
    <w:rsid w:val="00243307"/>
    <w:rsid w:val="00243E09"/>
    <w:rsid w:val="002462B5"/>
    <w:rsid w:val="00246E40"/>
    <w:rsid w:val="00247E5A"/>
    <w:rsid w:val="00250BE4"/>
    <w:rsid w:val="00252533"/>
    <w:rsid w:val="00252CB8"/>
    <w:rsid w:val="00252EDC"/>
    <w:rsid w:val="00252F28"/>
    <w:rsid w:val="00253155"/>
    <w:rsid w:val="00253376"/>
    <w:rsid w:val="00253AB7"/>
    <w:rsid w:val="00254F7C"/>
    <w:rsid w:val="002555B2"/>
    <w:rsid w:val="002556F1"/>
    <w:rsid w:val="002569A0"/>
    <w:rsid w:val="0025721B"/>
    <w:rsid w:val="00257419"/>
    <w:rsid w:val="00257A31"/>
    <w:rsid w:val="00257DC2"/>
    <w:rsid w:val="00261751"/>
    <w:rsid w:val="002622A6"/>
    <w:rsid w:val="00266D88"/>
    <w:rsid w:val="00266E24"/>
    <w:rsid w:val="002673EC"/>
    <w:rsid w:val="0026741D"/>
    <w:rsid w:val="002679CF"/>
    <w:rsid w:val="00267DCB"/>
    <w:rsid w:val="00267EC3"/>
    <w:rsid w:val="00273E50"/>
    <w:rsid w:val="0027613F"/>
    <w:rsid w:val="00276959"/>
    <w:rsid w:val="00276EEA"/>
    <w:rsid w:val="00280B51"/>
    <w:rsid w:val="00281462"/>
    <w:rsid w:val="00281733"/>
    <w:rsid w:val="00282CD1"/>
    <w:rsid w:val="00284077"/>
    <w:rsid w:val="00284948"/>
    <w:rsid w:val="00284F4F"/>
    <w:rsid w:val="00285D94"/>
    <w:rsid w:val="0028641B"/>
    <w:rsid w:val="00286678"/>
    <w:rsid w:val="00286A7A"/>
    <w:rsid w:val="00292300"/>
    <w:rsid w:val="0029262C"/>
    <w:rsid w:val="00292DF0"/>
    <w:rsid w:val="002931C5"/>
    <w:rsid w:val="0029373C"/>
    <w:rsid w:val="00293CDB"/>
    <w:rsid w:val="00294AD0"/>
    <w:rsid w:val="00296D4F"/>
    <w:rsid w:val="002974FD"/>
    <w:rsid w:val="002A311E"/>
    <w:rsid w:val="002A4667"/>
    <w:rsid w:val="002A5236"/>
    <w:rsid w:val="002A540F"/>
    <w:rsid w:val="002A5762"/>
    <w:rsid w:val="002A602C"/>
    <w:rsid w:val="002A68FC"/>
    <w:rsid w:val="002B18DF"/>
    <w:rsid w:val="002B1DB0"/>
    <w:rsid w:val="002B2005"/>
    <w:rsid w:val="002B28A6"/>
    <w:rsid w:val="002B35A6"/>
    <w:rsid w:val="002B4787"/>
    <w:rsid w:val="002B563F"/>
    <w:rsid w:val="002B5D76"/>
    <w:rsid w:val="002B62B7"/>
    <w:rsid w:val="002B6554"/>
    <w:rsid w:val="002B78DD"/>
    <w:rsid w:val="002C07C6"/>
    <w:rsid w:val="002C0A47"/>
    <w:rsid w:val="002C1E73"/>
    <w:rsid w:val="002C2EA1"/>
    <w:rsid w:val="002C3A68"/>
    <w:rsid w:val="002C4078"/>
    <w:rsid w:val="002C43F7"/>
    <w:rsid w:val="002C5693"/>
    <w:rsid w:val="002C75D9"/>
    <w:rsid w:val="002D1F9C"/>
    <w:rsid w:val="002D2712"/>
    <w:rsid w:val="002D3665"/>
    <w:rsid w:val="002D485F"/>
    <w:rsid w:val="002D5E4E"/>
    <w:rsid w:val="002D6360"/>
    <w:rsid w:val="002D7CAD"/>
    <w:rsid w:val="002D7DB9"/>
    <w:rsid w:val="002D7E4A"/>
    <w:rsid w:val="002E01F3"/>
    <w:rsid w:val="002E0A1A"/>
    <w:rsid w:val="002E1F66"/>
    <w:rsid w:val="002E286C"/>
    <w:rsid w:val="002E51B3"/>
    <w:rsid w:val="002E530A"/>
    <w:rsid w:val="002E676B"/>
    <w:rsid w:val="002E6A18"/>
    <w:rsid w:val="002F4124"/>
    <w:rsid w:val="002F4493"/>
    <w:rsid w:val="002F55EC"/>
    <w:rsid w:val="002F58CF"/>
    <w:rsid w:val="002F645F"/>
    <w:rsid w:val="002F6B4D"/>
    <w:rsid w:val="002F79A6"/>
    <w:rsid w:val="0030048A"/>
    <w:rsid w:val="0030083E"/>
    <w:rsid w:val="00301524"/>
    <w:rsid w:val="00301BEB"/>
    <w:rsid w:val="00301F0C"/>
    <w:rsid w:val="00303E32"/>
    <w:rsid w:val="0030443B"/>
    <w:rsid w:val="00305545"/>
    <w:rsid w:val="00305FB1"/>
    <w:rsid w:val="003061EB"/>
    <w:rsid w:val="00307CF0"/>
    <w:rsid w:val="003110D9"/>
    <w:rsid w:val="0031112D"/>
    <w:rsid w:val="00312A2B"/>
    <w:rsid w:val="00312CA0"/>
    <w:rsid w:val="00312FB2"/>
    <w:rsid w:val="00313936"/>
    <w:rsid w:val="00313AFA"/>
    <w:rsid w:val="00313D90"/>
    <w:rsid w:val="00315B15"/>
    <w:rsid w:val="00315B1F"/>
    <w:rsid w:val="003169CE"/>
    <w:rsid w:val="00317676"/>
    <w:rsid w:val="0032299F"/>
    <w:rsid w:val="003232CB"/>
    <w:rsid w:val="00323999"/>
    <w:rsid w:val="00324E13"/>
    <w:rsid w:val="003256AA"/>
    <w:rsid w:val="003259A7"/>
    <w:rsid w:val="003261AD"/>
    <w:rsid w:val="00327245"/>
    <w:rsid w:val="00330091"/>
    <w:rsid w:val="00331970"/>
    <w:rsid w:val="003320DB"/>
    <w:rsid w:val="00332DDC"/>
    <w:rsid w:val="00334D8F"/>
    <w:rsid w:val="0033573C"/>
    <w:rsid w:val="00335E99"/>
    <w:rsid w:val="0034095B"/>
    <w:rsid w:val="0034138D"/>
    <w:rsid w:val="00341AC4"/>
    <w:rsid w:val="0034294C"/>
    <w:rsid w:val="003438BE"/>
    <w:rsid w:val="003445EC"/>
    <w:rsid w:val="00345BD0"/>
    <w:rsid w:val="00346D47"/>
    <w:rsid w:val="00347577"/>
    <w:rsid w:val="00347708"/>
    <w:rsid w:val="003504DE"/>
    <w:rsid w:val="00350A3D"/>
    <w:rsid w:val="00351997"/>
    <w:rsid w:val="00352388"/>
    <w:rsid w:val="00352D18"/>
    <w:rsid w:val="003547F8"/>
    <w:rsid w:val="0035498B"/>
    <w:rsid w:val="00355DCA"/>
    <w:rsid w:val="00356277"/>
    <w:rsid w:val="00356564"/>
    <w:rsid w:val="003566DB"/>
    <w:rsid w:val="00356960"/>
    <w:rsid w:val="00356BB6"/>
    <w:rsid w:val="0036035A"/>
    <w:rsid w:val="0036085C"/>
    <w:rsid w:val="003623D4"/>
    <w:rsid w:val="00363D3D"/>
    <w:rsid w:val="00366BC7"/>
    <w:rsid w:val="00370359"/>
    <w:rsid w:val="00371C95"/>
    <w:rsid w:val="0037231C"/>
    <w:rsid w:val="00372682"/>
    <w:rsid w:val="0037538C"/>
    <w:rsid w:val="00380589"/>
    <w:rsid w:val="00381452"/>
    <w:rsid w:val="00381577"/>
    <w:rsid w:val="00382451"/>
    <w:rsid w:val="00382A35"/>
    <w:rsid w:val="00383932"/>
    <w:rsid w:val="00383B2B"/>
    <w:rsid w:val="003849F8"/>
    <w:rsid w:val="00384CBB"/>
    <w:rsid w:val="0038653B"/>
    <w:rsid w:val="00386EE9"/>
    <w:rsid w:val="00390072"/>
    <w:rsid w:val="00390960"/>
    <w:rsid w:val="00390F64"/>
    <w:rsid w:val="003914EC"/>
    <w:rsid w:val="00392124"/>
    <w:rsid w:val="00392515"/>
    <w:rsid w:val="00394910"/>
    <w:rsid w:val="003949A3"/>
    <w:rsid w:val="00395D57"/>
    <w:rsid w:val="00396B76"/>
    <w:rsid w:val="003A0C60"/>
    <w:rsid w:val="003A1466"/>
    <w:rsid w:val="003A1669"/>
    <w:rsid w:val="003A1803"/>
    <w:rsid w:val="003A2D9C"/>
    <w:rsid w:val="003A3B1C"/>
    <w:rsid w:val="003A6F67"/>
    <w:rsid w:val="003A7DD5"/>
    <w:rsid w:val="003B08F6"/>
    <w:rsid w:val="003B15CB"/>
    <w:rsid w:val="003B1847"/>
    <w:rsid w:val="003B2F48"/>
    <w:rsid w:val="003B32D3"/>
    <w:rsid w:val="003B3D38"/>
    <w:rsid w:val="003B4445"/>
    <w:rsid w:val="003B4E32"/>
    <w:rsid w:val="003C03FC"/>
    <w:rsid w:val="003C0DE9"/>
    <w:rsid w:val="003C0FF1"/>
    <w:rsid w:val="003C2062"/>
    <w:rsid w:val="003C28A8"/>
    <w:rsid w:val="003C2BCC"/>
    <w:rsid w:val="003C4667"/>
    <w:rsid w:val="003C5259"/>
    <w:rsid w:val="003C5485"/>
    <w:rsid w:val="003D13C5"/>
    <w:rsid w:val="003D31C6"/>
    <w:rsid w:val="003D4167"/>
    <w:rsid w:val="003D4964"/>
    <w:rsid w:val="003D5EB7"/>
    <w:rsid w:val="003D639D"/>
    <w:rsid w:val="003D680E"/>
    <w:rsid w:val="003D6EB3"/>
    <w:rsid w:val="003D74D2"/>
    <w:rsid w:val="003E0339"/>
    <w:rsid w:val="003E1DBA"/>
    <w:rsid w:val="003E4648"/>
    <w:rsid w:val="003E6C29"/>
    <w:rsid w:val="003F0C84"/>
    <w:rsid w:val="003F125A"/>
    <w:rsid w:val="003F128D"/>
    <w:rsid w:val="003F2A83"/>
    <w:rsid w:val="003F359C"/>
    <w:rsid w:val="003F4C09"/>
    <w:rsid w:val="003F4F70"/>
    <w:rsid w:val="00400D5E"/>
    <w:rsid w:val="0040123B"/>
    <w:rsid w:val="00401929"/>
    <w:rsid w:val="0040252B"/>
    <w:rsid w:val="00403149"/>
    <w:rsid w:val="004050B1"/>
    <w:rsid w:val="00405212"/>
    <w:rsid w:val="00405E2F"/>
    <w:rsid w:val="00405E7F"/>
    <w:rsid w:val="004062B7"/>
    <w:rsid w:val="00406EDD"/>
    <w:rsid w:val="00407DEC"/>
    <w:rsid w:val="00413D72"/>
    <w:rsid w:val="00414028"/>
    <w:rsid w:val="00415377"/>
    <w:rsid w:val="00415BE6"/>
    <w:rsid w:val="00420101"/>
    <w:rsid w:val="00420F3C"/>
    <w:rsid w:val="004210D0"/>
    <w:rsid w:val="00421452"/>
    <w:rsid w:val="00423E7E"/>
    <w:rsid w:val="00424AF6"/>
    <w:rsid w:val="00424E7A"/>
    <w:rsid w:val="004253EF"/>
    <w:rsid w:val="0042551C"/>
    <w:rsid w:val="00425F9E"/>
    <w:rsid w:val="004272F8"/>
    <w:rsid w:val="00427E8B"/>
    <w:rsid w:val="0043036F"/>
    <w:rsid w:val="00430DC2"/>
    <w:rsid w:val="004315A8"/>
    <w:rsid w:val="004316CF"/>
    <w:rsid w:val="00431E28"/>
    <w:rsid w:val="004330D7"/>
    <w:rsid w:val="00433DB4"/>
    <w:rsid w:val="00433DF5"/>
    <w:rsid w:val="00436EA3"/>
    <w:rsid w:val="00437FCE"/>
    <w:rsid w:val="0044015B"/>
    <w:rsid w:val="00440D60"/>
    <w:rsid w:val="004417FE"/>
    <w:rsid w:val="004418F2"/>
    <w:rsid w:val="00441BA4"/>
    <w:rsid w:val="004427A0"/>
    <w:rsid w:val="004427A3"/>
    <w:rsid w:val="00443051"/>
    <w:rsid w:val="00443373"/>
    <w:rsid w:val="00443BC3"/>
    <w:rsid w:val="00444A11"/>
    <w:rsid w:val="00447AAC"/>
    <w:rsid w:val="00450113"/>
    <w:rsid w:val="004514CE"/>
    <w:rsid w:val="0045172D"/>
    <w:rsid w:val="0045180D"/>
    <w:rsid w:val="00451E6B"/>
    <w:rsid w:val="00452663"/>
    <w:rsid w:val="004527EC"/>
    <w:rsid w:val="00452F5A"/>
    <w:rsid w:val="004531B0"/>
    <w:rsid w:val="00454744"/>
    <w:rsid w:val="00454B1F"/>
    <w:rsid w:val="004615D9"/>
    <w:rsid w:val="00461750"/>
    <w:rsid w:val="0046195B"/>
    <w:rsid w:val="00461EE2"/>
    <w:rsid w:val="00462E6A"/>
    <w:rsid w:val="0046345A"/>
    <w:rsid w:val="00463BE7"/>
    <w:rsid w:val="00464103"/>
    <w:rsid w:val="004642C9"/>
    <w:rsid w:val="00466F06"/>
    <w:rsid w:val="004677D5"/>
    <w:rsid w:val="004704C4"/>
    <w:rsid w:val="00471EC5"/>
    <w:rsid w:val="004731C6"/>
    <w:rsid w:val="00473A40"/>
    <w:rsid w:val="00476088"/>
    <w:rsid w:val="00477BE9"/>
    <w:rsid w:val="00482A1C"/>
    <w:rsid w:val="00484675"/>
    <w:rsid w:val="00486BE0"/>
    <w:rsid w:val="004879A4"/>
    <w:rsid w:val="00487BB7"/>
    <w:rsid w:val="00487E54"/>
    <w:rsid w:val="00487EA7"/>
    <w:rsid w:val="00490600"/>
    <w:rsid w:val="00493F18"/>
    <w:rsid w:val="00494D14"/>
    <w:rsid w:val="0049606A"/>
    <w:rsid w:val="004A0F65"/>
    <w:rsid w:val="004A12FD"/>
    <w:rsid w:val="004A1A6D"/>
    <w:rsid w:val="004A1E39"/>
    <w:rsid w:val="004A25DE"/>
    <w:rsid w:val="004A3C1B"/>
    <w:rsid w:val="004A504A"/>
    <w:rsid w:val="004A575B"/>
    <w:rsid w:val="004B0640"/>
    <w:rsid w:val="004B27E5"/>
    <w:rsid w:val="004B66BC"/>
    <w:rsid w:val="004B690A"/>
    <w:rsid w:val="004B7265"/>
    <w:rsid w:val="004B74D6"/>
    <w:rsid w:val="004B7722"/>
    <w:rsid w:val="004B7B42"/>
    <w:rsid w:val="004C2D10"/>
    <w:rsid w:val="004C405F"/>
    <w:rsid w:val="004C45CD"/>
    <w:rsid w:val="004C494D"/>
    <w:rsid w:val="004C50E3"/>
    <w:rsid w:val="004C6216"/>
    <w:rsid w:val="004D0417"/>
    <w:rsid w:val="004D129D"/>
    <w:rsid w:val="004D2562"/>
    <w:rsid w:val="004D5AF8"/>
    <w:rsid w:val="004D713B"/>
    <w:rsid w:val="004E0984"/>
    <w:rsid w:val="004E7787"/>
    <w:rsid w:val="004F193A"/>
    <w:rsid w:val="004F24D2"/>
    <w:rsid w:val="004F4A85"/>
    <w:rsid w:val="004F5964"/>
    <w:rsid w:val="004F5A80"/>
    <w:rsid w:val="004F5AE3"/>
    <w:rsid w:val="004F71EA"/>
    <w:rsid w:val="0050126E"/>
    <w:rsid w:val="00501A21"/>
    <w:rsid w:val="00501A83"/>
    <w:rsid w:val="00502533"/>
    <w:rsid w:val="005030D0"/>
    <w:rsid w:val="0050318B"/>
    <w:rsid w:val="005056A7"/>
    <w:rsid w:val="00506702"/>
    <w:rsid w:val="00506F64"/>
    <w:rsid w:val="005072B4"/>
    <w:rsid w:val="00514128"/>
    <w:rsid w:val="00516B04"/>
    <w:rsid w:val="00516D3A"/>
    <w:rsid w:val="005175F4"/>
    <w:rsid w:val="005177E0"/>
    <w:rsid w:val="005200BC"/>
    <w:rsid w:val="0052185D"/>
    <w:rsid w:val="00521BEC"/>
    <w:rsid w:val="0052649F"/>
    <w:rsid w:val="00526E67"/>
    <w:rsid w:val="00530FB7"/>
    <w:rsid w:val="00531212"/>
    <w:rsid w:val="00531AB8"/>
    <w:rsid w:val="005342BC"/>
    <w:rsid w:val="00534EA2"/>
    <w:rsid w:val="00535274"/>
    <w:rsid w:val="00535361"/>
    <w:rsid w:val="00535388"/>
    <w:rsid w:val="005357CC"/>
    <w:rsid w:val="0053589E"/>
    <w:rsid w:val="00536DB7"/>
    <w:rsid w:val="005370D2"/>
    <w:rsid w:val="00537A4F"/>
    <w:rsid w:val="0054115A"/>
    <w:rsid w:val="005427CB"/>
    <w:rsid w:val="005436DA"/>
    <w:rsid w:val="00543A0F"/>
    <w:rsid w:val="00545327"/>
    <w:rsid w:val="00545D66"/>
    <w:rsid w:val="00545EC7"/>
    <w:rsid w:val="0054702F"/>
    <w:rsid w:val="00547A7B"/>
    <w:rsid w:val="00551A02"/>
    <w:rsid w:val="00552F9D"/>
    <w:rsid w:val="005534FA"/>
    <w:rsid w:val="00554067"/>
    <w:rsid w:val="0055443D"/>
    <w:rsid w:val="005613A8"/>
    <w:rsid w:val="005624E9"/>
    <w:rsid w:val="00563E32"/>
    <w:rsid w:val="0056591A"/>
    <w:rsid w:val="005668E9"/>
    <w:rsid w:val="00566DFA"/>
    <w:rsid w:val="00567107"/>
    <w:rsid w:val="00571BB6"/>
    <w:rsid w:val="0057351A"/>
    <w:rsid w:val="005766CA"/>
    <w:rsid w:val="00576CBF"/>
    <w:rsid w:val="00577C5A"/>
    <w:rsid w:val="00577FF5"/>
    <w:rsid w:val="00580C49"/>
    <w:rsid w:val="00580E89"/>
    <w:rsid w:val="005816E7"/>
    <w:rsid w:val="0058172E"/>
    <w:rsid w:val="00581792"/>
    <w:rsid w:val="005831E3"/>
    <w:rsid w:val="005838A2"/>
    <w:rsid w:val="00583EFC"/>
    <w:rsid w:val="0058480B"/>
    <w:rsid w:val="00585389"/>
    <w:rsid w:val="00585B8D"/>
    <w:rsid w:val="00585E0F"/>
    <w:rsid w:val="00586BF8"/>
    <w:rsid w:val="00586FE8"/>
    <w:rsid w:val="005878DB"/>
    <w:rsid w:val="00590379"/>
    <w:rsid w:val="00590F62"/>
    <w:rsid w:val="00591A97"/>
    <w:rsid w:val="005923BF"/>
    <w:rsid w:val="0059659A"/>
    <w:rsid w:val="005967FE"/>
    <w:rsid w:val="005A0447"/>
    <w:rsid w:val="005A04BE"/>
    <w:rsid w:val="005A0877"/>
    <w:rsid w:val="005A27B6"/>
    <w:rsid w:val="005A2FD8"/>
    <w:rsid w:val="005A3CED"/>
    <w:rsid w:val="005A4400"/>
    <w:rsid w:val="005A5CBE"/>
    <w:rsid w:val="005A61AF"/>
    <w:rsid w:val="005A714F"/>
    <w:rsid w:val="005A7A04"/>
    <w:rsid w:val="005B386D"/>
    <w:rsid w:val="005B4C05"/>
    <w:rsid w:val="005B626A"/>
    <w:rsid w:val="005B664F"/>
    <w:rsid w:val="005B66D6"/>
    <w:rsid w:val="005B7B0F"/>
    <w:rsid w:val="005C11D2"/>
    <w:rsid w:val="005C1763"/>
    <w:rsid w:val="005C1981"/>
    <w:rsid w:val="005C2C87"/>
    <w:rsid w:val="005C33FC"/>
    <w:rsid w:val="005C6CBD"/>
    <w:rsid w:val="005D37C6"/>
    <w:rsid w:val="005D3A03"/>
    <w:rsid w:val="005D50F9"/>
    <w:rsid w:val="005D541A"/>
    <w:rsid w:val="005D5CD4"/>
    <w:rsid w:val="005D65B5"/>
    <w:rsid w:val="005D7244"/>
    <w:rsid w:val="005D781A"/>
    <w:rsid w:val="005E0818"/>
    <w:rsid w:val="005E181C"/>
    <w:rsid w:val="005E1BC4"/>
    <w:rsid w:val="005E1DAD"/>
    <w:rsid w:val="005E21A5"/>
    <w:rsid w:val="005E2706"/>
    <w:rsid w:val="005E2A50"/>
    <w:rsid w:val="005E538C"/>
    <w:rsid w:val="005E56A4"/>
    <w:rsid w:val="005E6226"/>
    <w:rsid w:val="005F0423"/>
    <w:rsid w:val="005F0D95"/>
    <w:rsid w:val="005F1314"/>
    <w:rsid w:val="005F13BE"/>
    <w:rsid w:val="005F24A6"/>
    <w:rsid w:val="005F256E"/>
    <w:rsid w:val="005F2AF1"/>
    <w:rsid w:val="005F2B9C"/>
    <w:rsid w:val="005F5AF1"/>
    <w:rsid w:val="00601818"/>
    <w:rsid w:val="00601904"/>
    <w:rsid w:val="0060232E"/>
    <w:rsid w:val="006025BC"/>
    <w:rsid w:val="00603DD9"/>
    <w:rsid w:val="00603E3D"/>
    <w:rsid w:val="00604003"/>
    <w:rsid w:val="0060581E"/>
    <w:rsid w:val="006077F0"/>
    <w:rsid w:val="00610FBE"/>
    <w:rsid w:val="006114B9"/>
    <w:rsid w:val="0061205A"/>
    <w:rsid w:val="006124AA"/>
    <w:rsid w:val="006124EE"/>
    <w:rsid w:val="00615BE6"/>
    <w:rsid w:val="00615CEE"/>
    <w:rsid w:val="00616ED7"/>
    <w:rsid w:val="00617202"/>
    <w:rsid w:val="00620114"/>
    <w:rsid w:val="006218C8"/>
    <w:rsid w:val="00621E95"/>
    <w:rsid w:val="00622A8D"/>
    <w:rsid w:val="00624263"/>
    <w:rsid w:val="00624501"/>
    <w:rsid w:val="00624663"/>
    <w:rsid w:val="006258BA"/>
    <w:rsid w:val="006310E2"/>
    <w:rsid w:val="00632BFB"/>
    <w:rsid w:val="00633033"/>
    <w:rsid w:val="006336E3"/>
    <w:rsid w:val="0063626D"/>
    <w:rsid w:val="00636E17"/>
    <w:rsid w:val="0063749B"/>
    <w:rsid w:val="006406C4"/>
    <w:rsid w:val="006408E0"/>
    <w:rsid w:val="0064233A"/>
    <w:rsid w:val="0064289D"/>
    <w:rsid w:val="00642BB4"/>
    <w:rsid w:val="00642D57"/>
    <w:rsid w:val="00642E98"/>
    <w:rsid w:val="006430D4"/>
    <w:rsid w:val="006436EE"/>
    <w:rsid w:val="00643C0A"/>
    <w:rsid w:val="00644838"/>
    <w:rsid w:val="0064613D"/>
    <w:rsid w:val="006466AC"/>
    <w:rsid w:val="0065034F"/>
    <w:rsid w:val="006511D9"/>
    <w:rsid w:val="006513AB"/>
    <w:rsid w:val="0065478E"/>
    <w:rsid w:val="00655547"/>
    <w:rsid w:val="006555F2"/>
    <w:rsid w:val="0065678F"/>
    <w:rsid w:val="00656855"/>
    <w:rsid w:val="006568E5"/>
    <w:rsid w:val="006569D2"/>
    <w:rsid w:val="006611C2"/>
    <w:rsid w:val="006613F6"/>
    <w:rsid w:val="00662CF8"/>
    <w:rsid w:val="00663997"/>
    <w:rsid w:val="00663C28"/>
    <w:rsid w:val="006662EE"/>
    <w:rsid w:val="006676FE"/>
    <w:rsid w:val="00670818"/>
    <w:rsid w:val="0067124B"/>
    <w:rsid w:val="00672F6E"/>
    <w:rsid w:val="0067324A"/>
    <w:rsid w:val="006739F5"/>
    <w:rsid w:val="00673F5B"/>
    <w:rsid w:val="00675D9C"/>
    <w:rsid w:val="00675EC0"/>
    <w:rsid w:val="00677391"/>
    <w:rsid w:val="006801B5"/>
    <w:rsid w:val="006808CC"/>
    <w:rsid w:val="006810C8"/>
    <w:rsid w:val="0068240C"/>
    <w:rsid w:val="00683044"/>
    <w:rsid w:val="00685B27"/>
    <w:rsid w:val="00687D1A"/>
    <w:rsid w:val="00690565"/>
    <w:rsid w:val="00691A2A"/>
    <w:rsid w:val="00692B68"/>
    <w:rsid w:val="00693B19"/>
    <w:rsid w:val="00694DE5"/>
    <w:rsid w:val="0069513F"/>
    <w:rsid w:val="006952B9"/>
    <w:rsid w:val="00696925"/>
    <w:rsid w:val="00697D2E"/>
    <w:rsid w:val="006A0267"/>
    <w:rsid w:val="006A0FB2"/>
    <w:rsid w:val="006A21B6"/>
    <w:rsid w:val="006A3F6C"/>
    <w:rsid w:val="006A4D0F"/>
    <w:rsid w:val="006A4F49"/>
    <w:rsid w:val="006A501F"/>
    <w:rsid w:val="006A638F"/>
    <w:rsid w:val="006B0FE3"/>
    <w:rsid w:val="006B2764"/>
    <w:rsid w:val="006B2ED9"/>
    <w:rsid w:val="006B5586"/>
    <w:rsid w:val="006B5C29"/>
    <w:rsid w:val="006B6462"/>
    <w:rsid w:val="006B79F8"/>
    <w:rsid w:val="006C0CB3"/>
    <w:rsid w:val="006C1394"/>
    <w:rsid w:val="006C1841"/>
    <w:rsid w:val="006C249E"/>
    <w:rsid w:val="006C2DE8"/>
    <w:rsid w:val="006C3C0E"/>
    <w:rsid w:val="006C559B"/>
    <w:rsid w:val="006C59B2"/>
    <w:rsid w:val="006C5D8A"/>
    <w:rsid w:val="006C7012"/>
    <w:rsid w:val="006C74F4"/>
    <w:rsid w:val="006C7D42"/>
    <w:rsid w:val="006D0E44"/>
    <w:rsid w:val="006D1CE6"/>
    <w:rsid w:val="006D2CBA"/>
    <w:rsid w:val="006D2D00"/>
    <w:rsid w:val="006D316F"/>
    <w:rsid w:val="006D7CFD"/>
    <w:rsid w:val="006E118B"/>
    <w:rsid w:val="006E14D1"/>
    <w:rsid w:val="006E1918"/>
    <w:rsid w:val="006E1BEC"/>
    <w:rsid w:val="006E5693"/>
    <w:rsid w:val="006E58C1"/>
    <w:rsid w:val="006E6DD4"/>
    <w:rsid w:val="006F20D9"/>
    <w:rsid w:val="006F2C3D"/>
    <w:rsid w:val="006F33B8"/>
    <w:rsid w:val="006F598E"/>
    <w:rsid w:val="006F662A"/>
    <w:rsid w:val="006F6913"/>
    <w:rsid w:val="0070047E"/>
    <w:rsid w:val="00700854"/>
    <w:rsid w:val="007021FB"/>
    <w:rsid w:val="00702BE1"/>
    <w:rsid w:val="00704045"/>
    <w:rsid w:val="007049A6"/>
    <w:rsid w:val="00705357"/>
    <w:rsid w:val="0071090D"/>
    <w:rsid w:val="0071297B"/>
    <w:rsid w:val="00712FE3"/>
    <w:rsid w:val="007130CB"/>
    <w:rsid w:val="00714672"/>
    <w:rsid w:val="00716E83"/>
    <w:rsid w:val="007177D1"/>
    <w:rsid w:val="00717F50"/>
    <w:rsid w:val="00724515"/>
    <w:rsid w:val="007249F5"/>
    <w:rsid w:val="00724EF9"/>
    <w:rsid w:val="00726429"/>
    <w:rsid w:val="00726F8F"/>
    <w:rsid w:val="007305CB"/>
    <w:rsid w:val="00731507"/>
    <w:rsid w:val="00733A2D"/>
    <w:rsid w:val="0073724D"/>
    <w:rsid w:val="007419BA"/>
    <w:rsid w:val="00741B11"/>
    <w:rsid w:val="00742F8A"/>
    <w:rsid w:val="007436A7"/>
    <w:rsid w:val="00743B44"/>
    <w:rsid w:val="00744770"/>
    <w:rsid w:val="00744804"/>
    <w:rsid w:val="007449AA"/>
    <w:rsid w:val="00744E81"/>
    <w:rsid w:val="00744EE5"/>
    <w:rsid w:val="00747C4B"/>
    <w:rsid w:val="00750FAA"/>
    <w:rsid w:val="007510A1"/>
    <w:rsid w:val="00751900"/>
    <w:rsid w:val="00752CCC"/>
    <w:rsid w:val="00752DB5"/>
    <w:rsid w:val="00753567"/>
    <w:rsid w:val="007538A1"/>
    <w:rsid w:val="00753E89"/>
    <w:rsid w:val="00754B52"/>
    <w:rsid w:val="0075527C"/>
    <w:rsid w:val="00756F45"/>
    <w:rsid w:val="0076139C"/>
    <w:rsid w:val="00761946"/>
    <w:rsid w:val="00763EE7"/>
    <w:rsid w:val="00767749"/>
    <w:rsid w:val="0077089F"/>
    <w:rsid w:val="00770ECD"/>
    <w:rsid w:val="00771CAC"/>
    <w:rsid w:val="00773890"/>
    <w:rsid w:val="007749C9"/>
    <w:rsid w:val="00775BAD"/>
    <w:rsid w:val="00776378"/>
    <w:rsid w:val="0077652B"/>
    <w:rsid w:val="0077679A"/>
    <w:rsid w:val="00777E0A"/>
    <w:rsid w:val="007809DE"/>
    <w:rsid w:val="00780B72"/>
    <w:rsid w:val="00781CEF"/>
    <w:rsid w:val="00781DCE"/>
    <w:rsid w:val="00781F82"/>
    <w:rsid w:val="00783A34"/>
    <w:rsid w:val="00783E12"/>
    <w:rsid w:val="00785F5D"/>
    <w:rsid w:val="00792446"/>
    <w:rsid w:val="00792831"/>
    <w:rsid w:val="0079321E"/>
    <w:rsid w:val="00794258"/>
    <w:rsid w:val="00794D17"/>
    <w:rsid w:val="0079600A"/>
    <w:rsid w:val="007A2252"/>
    <w:rsid w:val="007A3B02"/>
    <w:rsid w:val="007A3B4B"/>
    <w:rsid w:val="007A5324"/>
    <w:rsid w:val="007A71D7"/>
    <w:rsid w:val="007A7691"/>
    <w:rsid w:val="007A7BF2"/>
    <w:rsid w:val="007B01D4"/>
    <w:rsid w:val="007B07AE"/>
    <w:rsid w:val="007B2462"/>
    <w:rsid w:val="007B378D"/>
    <w:rsid w:val="007B55F9"/>
    <w:rsid w:val="007B7E23"/>
    <w:rsid w:val="007C0C0B"/>
    <w:rsid w:val="007C1EC0"/>
    <w:rsid w:val="007C352F"/>
    <w:rsid w:val="007C447B"/>
    <w:rsid w:val="007C62D7"/>
    <w:rsid w:val="007C69F5"/>
    <w:rsid w:val="007C6EC0"/>
    <w:rsid w:val="007C7223"/>
    <w:rsid w:val="007D0110"/>
    <w:rsid w:val="007D0191"/>
    <w:rsid w:val="007D23BA"/>
    <w:rsid w:val="007D24F5"/>
    <w:rsid w:val="007D2B7A"/>
    <w:rsid w:val="007D3171"/>
    <w:rsid w:val="007D4752"/>
    <w:rsid w:val="007D5C36"/>
    <w:rsid w:val="007E00AC"/>
    <w:rsid w:val="007E1844"/>
    <w:rsid w:val="007E391D"/>
    <w:rsid w:val="007E417E"/>
    <w:rsid w:val="007E4199"/>
    <w:rsid w:val="007E49DB"/>
    <w:rsid w:val="007E5CBE"/>
    <w:rsid w:val="007E7420"/>
    <w:rsid w:val="007F0832"/>
    <w:rsid w:val="007F25E6"/>
    <w:rsid w:val="007F28B9"/>
    <w:rsid w:val="007F368D"/>
    <w:rsid w:val="007F52DD"/>
    <w:rsid w:val="007F67DD"/>
    <w:rsid w:val="007F7AE5"/>
    <w:rsid w:val="008002C0"/>
    <w:rsid w:val="008023F5"/>
    <w:rsid w:val="008035C2"/>
    <w:rsid w:val="0080494C"/>
    <w:rsid w:val="00805706"/>
    <w:rsid w:val="00806212"/>
    <w:rsid w:val="008121C7"/>
    <w:rsid w:val="00813E98"/>
    <w:rsid w:val="00814EB3"/>
    <w:rsid w:val="00820A80"/>
    <w:rsid w:val="008211F9"/>
    <w:rsid w:val="0082481B"/>
    <w:rsid w:val="008248B2"/>
    <w:rsid w:val="00826A7C"/>
    <w:rsid w:val="00831525"/>
    <w:rsid w:val="008345AE"/>
    <w:rsid w:val="008346D8"/>
    <w:rsid w:val="00834855"/>
    <w:rsid w:val="008371ED"/>
    <w:rsid w:val="00840A31"/>
    <w:rsid w:val="00842958"/>
    <w:rsid w:val="00845042"/>
    <w:rsid w:val="0084504A"/>
    <w:rsid w:val="00851A88"/>
    <w:rsid w:val="00854CCA"/>
    <w:rsid w:val="00854E03"/>
    <w:rsid w:val="00855F01"/>
    <w:rsid w:val="00860588"/>
    <w:rsid w:val="00860CF9"/>
    <w:rsid w:val="00860F28"/>
    <w:rsid w:val="0086217B"/>
    <w:rsid w:val="00863D2D"/>
    <w:rsid w:val="00864CED"/>
    <w:rsid w:val="008653F0"/>
    <w:rsid w:val="008657A1"/>
    <w:rsid w:val="008704DD"/>
    <w:rsid w:val="00871219"/>
    <w:rsid w:val="00872BBD"/>
    <w:rsid w:val="00873E7C"/>
    <w:rsid w:val="00874E98"/>
    <w:rsid w:val="00875BC7"/>
    <w:rsid w:val="008765F5"/>
    <w:rsid w:val="008779E0"/>
    <w:rsid w:val="00880015"/>
    <w:rsid w:val="00880A69"/>
    <w:rsid w:val="008848F1"/>
    <w:rsid w:val="00884F9E"/>
    <w:rsid w:val="00886D0C"/>
    <w:rsid w:val="00886E23"/>
    <w:rsid w:val="008900CC"/>
    <w:rsid w:val="00891B09"/>
    <w:rsid w:val="00894400"/>
    <w:rsid w:val="008955F1"/>
    <w:rsid w:val="008963ED"/>
    <w:rsid w:val="00897C06"/>
    <w:rsid w:val="008A0043"/>
    <w:rsid w:val="008A0CF2"/>
    <w:rsid w:val="008A28C5"/>
    <w:rsid w:val="008A3324"/>
    <w:rsid w:val="008A526F"/>
    <w:rsid w:val="008A5D0C"/>
    <w:rsid w:val="008A6443"/>
    <w:rsid w:val="008A6731"/>
    <w:rsid w:val="008B00C3"/>
    <w:rsid w:val="008B2EC0"/>
    <w:rsid w:val="008B4823"/>
    <w:rsid w:val="008B5D8A"/>
    <w:rsid w:val="008B6F12"/>
    <w:rsid w:val="008B7A06"/>
    <w:rsid w:val="008B7B96"/>
    <w:rsid w:val="008C5323"/>
    <w:rsid w:val="008C543E"/>
    <w:rsid w:val="008C54E6"/>
    <w:rsid w:val="008C5A95"/>
    <w:rsid w:val="008C72BE"/>
    <w:rsid w:val="008C7E45"/>
    <w:rsid w:val="008D025C"/>
    <w:rsid w:val="008D1425"/>
    <w:rsid w:val="008D17A1"/>
    <w:rsid w:val="008D17F8"/>
    <w:rsid w:val="008D18C3"/>
    <w:rsid w:val="008D18CC"/>
    <w:rsid w:val="008D366D"/>
    <w:rsid w:val="008D594F"/>
    <w:rsid w:val="008D6BA5"/>
    <w:rsid w:val="008D78E3"/>
    <w:rsid w:val="008E2FA6"/>
    <w:rsid w:val="008E495D"/>
    <w:rsid w:val="008E519B"/>
    <w:rsid w:val="008E6D72"/>
    <w:rsid w:val="008E7CC2"/>
    <w:rsid w:val="008F1D54"/>
    <w:rsid w:val="008F1E05"/>
    <w:rsid w:val="008F2087"/>
    <w:rsid w:val="008F2D5D"/>
    <w:rsid w:val="008F43A5"/>
    <w:rsid w:val="008F4DBE"/>
    <w:rsid w:val="008F4E9E"/>
    <w:rsid w:val="008F7958"/>
    <w:rsid w:val="008F7B45"/>
    <w:rsid w:val="008F7D11"/>
    <w:rsid w:val="00900434"/>
    <w:rsid w:val="00900B9B"/>
    <w:rsid w:val="0090117B"/>
    <w:rsid w:val="0090136B"/>
    <w:rsid w:val="00901519"/>
    <w:rsid w:val="00901616"/>
    <w:rsid w:val="0090332A"/>
    <w:rsid w:val="00903F1A"/>
    <w:rsid w:val="0090556C"/>
    <w:rsid w:val="0090648F"/>
    <w:rsid w:val="0090704D"/>
    <w:rsid w:val="00907441"/>
    <w:rsid w:val="0091006C"/>
    <w:rsid w:val="0091030E"/>
    <w:rsid w:val="00910546"/>
    <w:rsid w:val="009106BB"/>
    <w:rsid w:val="009120D1"/>
    <w:rsid w:val="00912666"/>
    <w:rsid w:val="0091374D"/>
    <w:rsid w:val="00920B24"/>
    <w:rsid w:val="00920B8F"/>
    <w:rsid w:val="0092195C"/>
    <w:rsid w:val="0092292D"/>
    <w:rsid w:val="00922969"/>
    <w:rsid w:val="00923338"/>
    <w:rsid w:val="009238B8"/>
    <w:rsid w:val="00924602"/>
    <w:rsid w:val="00926685"/>
    <w:rsid w:val="00926E76"/>
    <w:rsid w:val="00927436"/>
    <w:rsid w:val="00930D34"/>
    <w:rsid w:val="00931B46"/>
    <w:rsid w:val="00932425"/>
    <w:rsid w:val="00934904"/>
    <w:rsid w:val="00935283"/>
    <w:rsid w:val="009352BE"/>
    <w:rsid w:val="0093543A"/>
    <w:rsid w:val="00937533"/>
    <w:rsid w:val="00940290"/>
    <w:rsid w:val="0094069E"/>
    <w:rsid w:val="00940BB7"/>
    <w:rsid w:val="00941961"/>
    <w:rsid w:val="0094254C"/>
    <w:rsid w:val="00943C17"/>
    <w:rsid w:val="00943FF2"/>
    <w:rsid w:val="00944D12"/>
    <w:rsid w:val="00946FAA"/>
    <w:rsid w:val="009471E8"/>
    <w:rsid w:val="009472A3"/>
    <w:rsid w:val="00947AAA"/>
    <w:rsid w:val="00947CB3"/>
    <w:rsid w:val="009522AA"/>
    <w:rsid w:val="0095569A"/>
    <w:rsid w:val="009557D2"/>
    <w:rsid w:val="00956720"/>
    <w:rsid w:val="009578CB"/>
    <w:rsid w:val="00961AB1"/>
    <w:rsid w:val="00961D69"/>
    <w:rsid w:val="00962FA1"/>
    <w:rsid w:val="00963795"/>
    <w:rsid w:val="009643E5"/>
    <w:rsid w:val="00966841"/>
    <w:rsid w:val="00967D87"/>
    <w:rsid w:val="00973CE9"/>
    <w:rsid w:val="009741DF"/>
    <w:rsid w:val="00974822"/>
    <w:rsid w:val="00975000"/>
    <w:rsid w:val="00975120"/>
    <w:rsid w:val="00975B45"/>
    <w:rsid w:val="00980132"/>
    <w:rsid w:val="00980376"/>
    <w:rsid w:val="00982219"/>
    <w:rsid w:val="00983822"/>
    <w:rsid w:val="00983A9B"/>
    <w:rsid w:val="00984603"/>
    <w:rsid w:val="00984BA7"/>
    <w:rsid w:val="0098711A"/>
    <w:rsid w:val="00987E45"/>
    <w:rsid w:val="0099091C"/>
    <w:rsid w:val="00990AA2"/>
    <w:rsid w:val="009918BA"/>
    <w:rsid w:val="00991A36"/>
    <w:rsid w:val="009925EC"/>
    <w:rsid w:val="009A0463"/>
    <w:rsid w:val="009A25A6"/>
    <w:rsid w:val="009A26F8"/>
    <w:rsid w:val="009A2CF7"/>
    <w:rsid w:val="009A2D68"/>
    <w:rsid w:val="009A2DB4"/>
    <w:rsid w:val="009A314A"/>
    <w:rsid w:val="009A446B"/>
    <w:rsid w:val="009A6A3B"/>
    <w:rsid w:val="009A7D0F"/>
    <w:rsid w:val="009A7E5F"/>
    <w:rsid w:val="009B03C5"/>
    <w:rsid w:val="009B0497"/>
    <w:rsid w:val="009B16F9"/>
    <w:rsid w:val="009B3C29"/>
    <w:rsid w:val="009B5D44"/>
    <w:rsid w:val="009B707E"/>
    <w:rsid w:val="009C05E6"/>
    <w:rsid w:val="009C31BD"/>
    <w:rsid w:val="009C7400"/>
    <w:rsid w:val="009D02BE"/>
    <w:rsid w:val="009D0DA4"/>
    <w:rsid w:val="009D0FA3"/>
    <w:rsid w:val="009D1552"/>
    <w:rsid w:val="009D16B6"/>
    <w:rsid w:val="009D26E2"/>
    <w:rsid w:val="009D279A"/>
    <w:rsid w:val="009D2EA5"/>
    <w:rsid w:val="009D359F"/>
    <w:rsid w:val="009D3F60"/>
    <w:rsid w:val="009D4586"/>
    <w:rsid w:val="009D531F"/>
    <w:rsid w:val="009D5721"/>
    <w:rsid w:val="009D5A0F"/>
    <w:rsid w:val="009D760E"/>
    <w:rsid w:val="009D7E27"/>
    <w:rsid w:val="009E0722"/>
    <w:rsid w:val="009E1187"/>
    <w:rsid w:val="009E1CF4"/>
    <w:rsid w:val="009E25F5"/>
    <w:rsid w:val="009E3507"/>
    <w:rsid w:val="009E6E91"/>
    <w:rsid w:val="009F2283"/>
    <w:rsid w:val="009F35FF"/>
    <w:rsid w:val="009F4D54"/>
    <w:rsid w:val="009F58BC"/>
    <w:rsid w:val="009F645B"/>
    <w:rsid w:val="009F7D84"/>
    <w:rsid w:val="00A00961"/>
    <w:rsid w:val="00A00B33"/>
    <w:rsid w:val="00A043E4"/>
    <w:rsid w:val="00A06557"/>
    <w:rsid w:val="00A065A6"/>
    <w:rsid w:val="00A077C6"/>
    <w:rsid w:val="00A1067D"/>
    <w:rsid w:val="00A1079B"/>
    <w:rsid w:val="00A11DD7"/>
    <w:rsid w:val="00A14435"/>
    <w:rsid w:val="00A151D7"/>
    <w:rsid w:val="00A15268"/>
    <w:rsid w:val="00A164A8"/>
    <w:rsid w:val="00A165CC"/>
    <w:rsid w:val="00A165FE"/>
    <w:rsid w:val="00A17FDD"/>
    <w:rsid w:val="00A20B1E"/>
    <w:rsid w:val="00A20D6F"/>
    <w:rsid w:val="00A219DD"/>
    <w:rsid w:val="00A225C5"/>
    <w:rsid w:val="00A22771"/>
    <w:rsid w:val="00A228B7"/>
    <w:rsid w:val="00A22C4A"/>
    <w:rsid w:val="00A22FD4"/>
    <w:rsid w:val="00A23ACD"/>
    <w:rsid w:val="00A254CA"/>
    <w:rsid w:val="00A301D2"/>
    <w:rsid w:val="00A30BC0"/>
    <w:rsid w:val="00A31B14"/>
    <w:rsid w:val="00A32DD2"/>
    <w:rsid w:val="00A33038"/>
    <w:rsid w:val="00A343CC"/>
    <w:rsid w:val="00A34415"/>
    <w:rsid w:val="00A34C65"/>
    <w:rsid w:val="00A35B36"/>
    <w:rsid w:val="00A4053D"/>
    <w:rsid w:val="00A40D87"/>
    <w:rsid w:val="00A40F02"/>
    <w:rsid w:val="00A410D6"/>
    <w:rsid w:val="00A41A7E"/>
    <w:rsid w:val="00A437B7"/>
    <w:rsid w:val="00A4508A"/>
    <w:rsid w:val="00A45A89"/>
    <w:rsid w:val="00A504FB"/>
    <w:rsid w:val="00A573DA"/>
    <w:rsid w:val="00A6076D"/>
    <w:rsid w:val="00A61BF4"/>
    <w:rsid w:val="00A63633"/>
    <w:rsid w:val="00A638AA"/>
    <w:rsid w:val="00A642B1"/>
    <w:rsid w:val="00A67522"/>
    <w:rsid w:val="00A7239C"/>
    <w:rsid w:val="00A7259C"/>
    <w:rsid w:val="00A72EE6"/>
    <w:rsid w:val="00A73A70"/>
    <w:rsid w:val="00A74B91"/>
    <w:rsid w:val="00A75F26"/>
    <w:rsid w:val="00A77DA9"/>
    <w:rsid w:val="00A80012"/>
    <w:rsid w:val="00A8040E"/>
    <w:rsid w:val="00A8088D"/>
    <w:rsid w:val="00A81C3F"/>
    <w:rsid w:val="00A829D4"/>
    <w:rsid w:val="00A82C0F"/>
    <w:rsid w:val="00A833DC"/>
    <w:rsid w:val="00A84E6C"/>
    <w:rsid w:val="00A8503C"/>
    <w:rsid w:val="00A864B0"/>
    <w:rsid w:val="00A86617"/>
    <w:rsid w:val="00A86BA6"/>
    <w:rsid w:val="00A87CEA"/>
    <w:rsid w:val="00A87D21"/>
    <w:rsid w:val="00A9093F"/>
    <w:rsid w:val="00A941F8"/>
    <w:rsid w:val="00A94C4F"/>
    <w:rsid w:val="00A94DFB"/>
    <w:rsid w:val="00A953A4"/>
    <w:rsid w:val="00A969FF"/>
    <w:rsid w:val="00AA0145"/>
    <w:rsid w:val="00AA0251"/>
    <w:rsid w:val="00AA0F37"/>
    <w:rsid w:val="00AA1476"/>
    <w:rsid w:val="00AA1D3C"/>
    <w:rsid w:val="00AA2EE0"/>
    <w:rsid w:val="00AA46D0"/>
    <w:rsid w:val="00AA4DF2"/>
    <w:rsid w:val="00AA57BA"/>
    <w:rsid w:val="00AA6C14"/>
    <w:rsid w:val="00AA6D77"/>
    <w:rsid w:val="00AA7810"/>
    <w:rsid w:val="00AB1C2A"/>
    <w:rsid w:val="00AB3A8F"/>
    <w:rsid w:val="00AB4D0B"/>
    <w:rsid w:val="00AB630D"/>
    <w:rsid w:val="00AC00E9"/>
    <w:rsid w:val="00AC1FAD"/>
    <w:rsid w:val="00AC5C63"/>
    <w:rsid w:val="00AC7E96"/>
    <w:rsid w:val="00AD0713"/>
    <w:rsid w:val="00AD092C"/>
    <w:rsid w:val="00AD0A68"/>
    <w:rsid w:val="00AD2157"/>
    <w:rsid w:val="00AD2734"/>
    <w:rsid w:val="00AD3933"/>
    <w:rsid w:val="00AD41C1"/>
    <w:rsid w:val="00AD422B"/>
    <w:rsid w:val="00AD719A"/>
    <w:rsid w:val="00AD7A9D"/>
    <w:rsid w:val="00AE0800"/>
    <w:rsid w:val="00AE1DA5"/>
    <w:rsid w:val="00AE2235"/>
    <w:rsid w:val="00AE4589"/>
    <w:rsid w:val="00AE4BF4"/>
    <w:rsid w:val="00AE74F5"/>
    <w:rsid w:val="00AE7791"/>
    <w:rsid w:val="00AF3FDF"/>
    <w:rsid w:val="00AF40DC"/>
    <w:rsid w:val="00AF464C"/>
    <w:rsid w:val="00AF48DA"/>
    <w:rsid w:val="00AF5C91"/>
    <w:rsid w:val="00AF6F87"/>
    <w:rsid w:val="00AF7103"/>
    <w:rsid w:val="00AF7189"/>
    <w:rsid w:val="00AF71A9"/>
    <w:rsid w:val="00AF7723"/>
    <w:rsid w:val="00AF7ABB"/>
    <w:rsid w:val="00B000E8"/>
    <w:rsid w:val="00B005CD"/>
    <w:rsid w:val="00B01651"/>
    <w:rsid w:val="00B026F8"/>
    <w:rsid w:val="00B03689"/>
    <w:rsid w:val="00B041E7"/>
    <w:rsid w:val="00B0495C"/>
    <w:rsid w:val="00B04BE4"/>
    <w:rsid w:val="00B052F1"/>
    <w:rsid w:val="00B05AF9"/>
    <w:rsid w:val="00B069C2"/>
    <w:rsid w:val="00B0716A"/>
    <w:rsid w:val="00B07FF6"/>
    <w:rsid w:val="00B10D0F"/>
    <w:rsid w:val="00B10FD1"/>
    <w:rsid w:val="00B11835"/>
    <w:rsid w:val="00B11E20"/>
    <w:rsid w:val="00B13E34"/>
    <w:rsid w:val="00B1789B"/>
    <w:rsid w:val="00B17E01"/>
    <w:rsid w:val="00B2016B"/>
    <w:rsid w:val="00B20A32"/>
    <w:rsid w:val="00B20FFB"/>
    <w:rsid w:val="00B21649"/>
    <w:rsid w:val="00B22E5A"/>
    <w:rsid w:val="00B233F5"/>
    <w:rsid w:val="00B23B96"/>
    <w:rsid w:val="00B24D43"/>
    <w:rsid w:val="00B27B07"/>
    <w:rsid w:val="00B311EC"/>
    <w:rsid w:val="00B3167A"/>
    <w:rsid w:val="00B31E43"/>
    <w:rsid w:val="00B32997"/>
    <w:rsid w:val="00B32BC4"/>
    <w:rsid w:val="00B3421A"/>
    <w:rsid w:val="00B34CCA"/>
    <w:rsid w:val="00B36ABF"/>
    <w:rsid w:val="00B36E14"/>
    <w:rsid w:val="00B40970"/>
    <w:rsid w:val="00B421D0"/>
    <w:rsid w:val="00B4293B"/>
    <w:rsid w:val="00B457E3"/>
    <w:rsid w:val="00B47380"/>
    <w:rsid w:val="00B516B5"/>
    <w:rsid w:val="00B51FB4"/>
    <w:rsid w:val="00B52355"/>
    <w:rsid w:val="00B52E19"/>
    <w:rsid w:val="00B53072"/>
    <w:rsid w:val="00B545EA"/>
    <w:rsid w:val="00B5589C"/>
    <w:rsid w:val="00B55A2D"/>
    <w:rsid w:val="00B570C7"/>
    <w:rsid w:val="00B57445"/>
    <w:rsid w:val="00B57EE9"/>
    <w:rsid w:val="00B61EB9"/>
    <w:rsid w:val="00B61F93"/>
    <w:rsid w:val="00B62A38"/>
    <w:rsid w:val="00B64D3E"/>
    <w:rsid w:val="00B64FE4"/>
    <w:rsid w:val="00B652FB"/>
    <w:rsid w:val="00B65511"/>
    <w:rsid w:val="00B65D18"/>
    <w:rsid w:val="00B70B14"/>
    <w:rsid w:val="00B73974"/>
    <w:rsid w:val="00B73DC1"/>
    <w:rsid w:val="00B74685"/>
    <w:rsid w:val="00B74D8C"/>
    <w:rsid w:val="00B76803"/>
    <w:rsid w:val="00B76A4E"/>
    <w:rsid w:val="00B76D33"/>
    <w:rsid w:val="00B823AA"/>
    <w:rsid w:val="00B82933"/>
    <w:rsid w:val="00B855EF"/>
    <w:rsid w:val="00B85CD7"/>
    <w:rsid w:val="00B85D41"/>
    <w:rsid w:val="00B86D5F"/>
    <w:rsid w:val="00B90148"/>
    <w:rsid w:val="00B90ABF"/>
    <w:rsid w:val="00B91D7C"/>
    <w:rsid w:val="00B91FB8"/>
    <w:rsid w:val="00B92B52"/>
    <w:rsid w:val="00B967A1"/>
    <w:rsid w:val="00B9686D"/>
    <w:rsid w:val="00B969BC"/>
    <w:rsid w:val="00B9732A"/>
    <w:rsid w:val="00BA1C2B"/>
    <w:rsid w:val="00BA1C57"/>
    <w:rsid w:val="00BA27C5"/>
    <w:rsid w:val="00BA2D60"/>
    <w:rsid w:val="00BA32B2"/>
    <w:rsid w:val="00BA37F7"/>
    <w:rsid w:val="00BA38AB"/>
    <w:rsid w:val="00BA3C84"/>
    <w:rsid w:val="00BA45DB"/>
    <w:rsid w:val="00BA68A6"/>
    <w:rsid w:val="00BA7BA4"/>
    <w:rsid w:val="00BB6818"/>
    <w:rsid w:val="00BC0838"/>
    <w:rsid w:val="00BC18DE"/>
    <w:rsid w:val="00BC3634"/>
    <w:rsid w:val="00BC3ED1"/>
    <w:rsid w:val="00BC4D0F"/>
    <w:rsid w:val="00BC5CF6"/>
    <w:rsid w:val="00BC699A"/>
    <w:rsid w:val="00BC7CA4"/>
    <w:rsid w:val="00BD08A3"/>
    <w:rsid w:val="00BD0A9F"/>
    <w:rsid w:val="00BD0F79"/>
    <w:rsid w:val="00BD1529"/>
    <w:rsid w:val="00BD1C4B"/>
    <w:rsid w:val="00BD1D15"/>
    <w:rsid w:val="00BD1EF1"/>
    <w:rsid w:val="00BD22D6"/>
    <w:rsid w:val="00BD4576"/>
    <w:rsid w:val="00BD4ADF"/>
    <w:rsid w:val="00BD5261"/>
    <w:rsid w:val="00BD57AE"/>
    <w:rsid w:val="00BD7E9C"/>
    <w:rsid w:val="00BE172F"/>
    <w:rsid w:val="00BE55DF"/>
    <w:rsid w:val="00BE5DC6"/>
    <w:rsid w:val="00BF16DF"/>
    <w:rsid w:val="00BF20A0"/>
    <w:rsid w:val="00BF3AB8"/>
    <w:rsid w:val="00BF4184"/>
    <w:rsid w:val="00BF54BA"/>
    <w:rsid w:val="00BF5B5C"/>
    <w:rsid w:val="00BF776C"/>
    <w:rsid w:val="00C00780"/>
    <w:rsid w:val="00C01B9E"/>
    <w:rsid w:val="00C01C4A"/>
    <w:rsid w:val="00C01C65"/>
    <w:rsid w:val="00C03408"/>
    <w:rsid w:val="00C04884"/>
    <w:rsid w:val="00C0601E"/>
    <w:rsid w:val="00C0641D"/>
    <w:rsid w:val="00C06461"/>
    <w:rsid w:val="00C07D2C"/>
    <w:rsid w:val="00C106B4"/>
    <w:rsid w:val="00C16754"/>
    <w:rsid w:val="00C20C92"/>
    <w:rsid w:val="00C212C3"/>
    <w:rsid w:val="00C22102"/>
    <w:rsid w:val="00C25630"/>
    <w:rsid w:val="00C256BC"/>
    <w:rsid w:val="00C25BE7"/>
    <w:rsid w:val="00C30375"/>
    <w:rsid w:val="00C31350"/>
    <w:rsid w:val="00C3137A"/>
    <w:rsid w:val="00C31D30"/>
    <w:rsid w:val="00C33432"/>
    <w:rsid w:val="00C33DB7"/>
    <w:rsid w:val="00C33FBA"/>
    <w:rsid w:val="00C40C1D"/>
    <w:rsid w:val="00C418D9"/>
    <w:rsid w:val="00C42ABB"/>
    <w:rsid w:val="00C447C6"/>
    <w:rsid w:val="00C454BE"/>
    <w:rsid w:val="00C478FD"/>
    <w:rsid w:val="00C51533"/>
    <w:rsid w:val="00C51B00"/>
    <w:rsid w:val="00C539F8"/>
    <w:rsid w:val="00C53DE8"/>
    <w:rsid w:val="00C54E11"/>
    <w:rsid w:val="00C55794"/>
    <w:rsid w:val="00C55B82"/>
    <w:rsid w:val="00C55E06"/>
    <w:rsid w:val="00C5612E"/>
    <w:rsid w:val="00C56290"/>
    <w:rsid w:val="00C5713F"/>
    <w:rsid w:val="00C57205"/>
    <w:rsid w:val="00C57B0A"/>
    <w:rsid w:val="00C6156B"/>
    <w:rsid w:val="00C629E5"/>
    <w:rsid w:val="00C63469"/>
    <w:rsid w:val="00C6536F"/>
    <w:rsid w:val="00C655B1"/>
    <w:rsid w:val="00C6715C"/>
    <w:rsid w:val="00C67BCE"/>
    <w:rsid w:val="00C67D5F"/>
    <w:rsid w:val="00C70AE6"/>
    <w:rsid w:val="00C71966"/>
    <w:rsid w:val="00C719B8"/>
    <w:rsid w:val="00C71B20"/>
    <w:rsid w:val="00C71CCE"/>
    <w:rsid w:val="00C72D7C"/>
    <w:rsid w:val="00C741C9"/>
    <w:rsid w:val="00C747BB"/>
    <w:rsid w:val="00C8056C"/>
    <w:rsid w:val="00C8097E"/>
    <w:rsid w:val="00C80BE1"/>
    <w:rsid w:val="00C82502"/>
    <w:rsid w:val="00C849AF"/>
    <w:rsid w:val="00C851D1"/>
    <w:rsid w:val="00C85377"/>
    <w:rsid w:val="00C86B61"/>
    <w:rsid w:val="00C8765C"/>
    <w:rsid w:val="00C87763"/>
    <w:rsid w:val="00C917C7"/>
    <w:rsid w:val="00C92D72"/>
    <w:rsid w:val="00C93FC6"/>
    <w:rsid w:val="00C95829"/>
    <w:rsid w:val="00CA116D"/>
    <w:rsid w:val="00CA1256"/>
    <w:rsid w:val="00CA13E0"/>
    <w:rsid w:val="00CA19E2"/>
    <w:rsid w:val="00CA1DE4"/>
    <w:rsid w:val="00CA2813"/>
    <w:rsid w:val="00CA3ACC"/>
    <w:rsid w:val="00CA403D"/>
    <w:rsid w:val="00CA5406"/>
    <w:rsid w:val="00CA5C35"/>
    <w:rsid w:val="00CA5E4E"/>
    <w:rsid w:val="00CA62F8"/>
    <w:rsid w:val="00CA6C2C"/>
    <w:rsid w:val="00CA6CC5"/>
    <w:rsid w:val="00CA72B0"/>
    <w:rsid w:val="00CA7CFE"/>
    <w:rsid w:val="00CB0871"/>
    <w:rsid w:val="00CB4D09"/>
    <w:rsid w:val="00CB5523"/>
    <w:rsid w:val="00CB6751"/>
    <w:rsid w:val="00CB730F"/>
    <w:rsid w:val="00CB7456"/>
    <w:rsid w:val="00CB755C"/>
    <w:rsid w:val="00CC08F1"/>
    <w:rsid w:val="00CC161A"/>
    <w:rsid w:val="00CC1747"/>
    <w:rsid w:val="00CC1A04"/>
    <w:rsid w:val="00CC28CC"/>
    <w:rsid w:val="00CC29D6"/>
    <w:rsid w:val="00CC2C3E"/>
    <w:rsid w:val="00CC2FF7"/>
    <w:rsid w:val="00CC31AF"/>
    <w:rsid w:val="00CC3C26"/>
    <w:rsid w:val="00CC3D18"/>
    <w:rsid w:val="00CC4342"/>
    <w:rsid w:val="00CC4666"/>
    <w:rsid w:val="00CC605B"/>
    <w:rsid w:val="00CC616D"/>
    <w:rsid w:val="00CD206D"/>
    <w:rsid w:val="00CD2768"/>
    <w:rsid w:val="00CD29E5"/>
    <w:rsid w:val="00CD3FFE"/>
    <w:rsid w:val="00CD4919"/>
    <w:rsid w:val="00CD567A"/>
    <w:rsid w:val="00CD6E39"/>
    <w:rsid w:val="00CD780B"/>
    <w:rsid w:val="00CE1BC4"/>
    <w:rsid w:val="00CE2992"/>
    <w:rsid w:val="00CE2CBF"/>
    <w:rsid w:val="00CE4613"/>
    <w:rsid w:val="00CE6A05"/>
    <w:rsid w:val="00CF1D81"/>
    <w:rsid w:val="00CF2351"/>
    <w:rsid w:val="00CF30E5"/>
    <w:rsid w:val="00CF3420"/>
    <w:rsid w:val="00CF6E91"/>
    <w:rsid w:val="00CF7317"/>
    <w:rsid w:val="00CF7C22"/>
    <w:rsid w:val="00D01ADB"/>
    <w:rsid w:val="00D02388"/>
    <w:rsid w:val="00D025E8"/>
    <w:rsid w:val="00D0320B"/>
    <w:rsid w:val="00D03E43"/>
    <w:rsid w:val="00D04A50"/>
    <w:rsid w:val="00D050FD"/>
    <w:rsid w:val="00D0569B"/>
    <w:rsid w:val="00D0664C"/>
    <w:rsid w:val="00D066EC"/>
    <w:rsid w:val="00D13EFF"/>
    <w:rsid w:val="00D154A2"/>
    <w:rsid w:val="00D16E2D"/>
    <w:rsid w:val="00D20A52"/>
    <w:rsid w:val="00D21D4C"/>
    <w:rsid w:val="00D21D92"/>
    <w:rsid w:val="00D2460F"/>
    <w:rsid w:val="00D262FA"/>
    <w:rsid w:val="00D2682E"/>
    <w:rsid w:val="00D2727D"/>
    <w:rsid w:val="00D30328"/>
    <w:rsid w:val="00D313D3"/>
    <w:rsid w:val="00D31A1A"/>
    <w:rsid w:val="00D32CF6"/>
    <w:rsid w:val="00D32FE4"/>
    <w:rsid w:val="00D340EE"/>
    <w:rsid w:val="00D34567"/>
    <w:rsid w:val="00D35356"/>
    <w:rsid w:val="00D35AF4"/>
    <w:rsid w:val="00D35D7B"/>
    <w:rsid w:val="00D361E8"/>
    <w:rsid w:val="00D36687"/>
    <w:rsid w:val="00D3778E"/>
    <w:rsid w:val="00D377E5"/>
    <w:rsid w:val="00D37D4B"/>
    <w:rsid w:val="00D40A3D"/>
    <w:rsid w:val="00D4130D"/>
    <w:rsid w:val="00D42F04"/>
    <w:rsid w:val="00D430C5"/>
    <w:rsid w:val="00D4322E"/>
    <w:rsid w:val="00D43487"/>
    <w:rsid w:val="00D43D0F"/>
    <w:rsid w:val="00D440FD"/>
    <w:rsid w:val="00D469A8"/>
    <w:rsid w:val="00D46A35"/>
    <w:rsid w:val="00D46F0D"/>
    <w:rsid w:val="00D471FE"/>
    <w:rsid w:val="00D50A5A"/>
    <w:rsid w:val="00D52578"/>
    <w:rsid w:val="00D557CC"/>
    <w:rsid w:val="00D558B4"/>
    <w:rsid w:val="00D606AE"/>
    <w:rsid w:val="00D609DC"/>
    <w:rsid w:val="00D614DE"/>
    <w:rsid w:val="00D62BEA"/>
    <w:rsid w:val="00D63650"/>
    <w:rsid w:val="00D6460D"/>
    <w:rsid w:val="00D654A5"/>
    <w:rsid w:val="00D65FEC"/>
    <w:rsid w:val="00D7032C"/>
    <w:rsid w:val="00D728A1"/>
    <w:rsid w:val="00D73B42"/>
    <w:rsid w:val="00D744F3"/>
    <w:rsid w:val="00D74DB7"/>
    <w:rsid w:val="00D75B6B"/>
    <w:rsid w:val="00D75BCB"/>
    <w:rsid w:val="00D76ABE"/>
    <w:rsid w:val="00D77AA3"/>
    <w:rsid w:val="00D77EF1"/>
    <w:rsid w:val="00D80493"/>
    <w:rsid w:val="00D81006"/>
    <w:rsid w:val="00D81043"/>
    <w:rsid w:val="00D81107"/>
    <w:rsid w:val="00D81E90"/>
    <w:rsid w:val="00D8431E"/>
    <w:rsid w:val="00D843AB"/>
    <w:rsid w:val="00D8451F"/>
    <w:rsid w:val="00D85B68"/>
    <w:rsid w:val="00D85CE3"/>
    <w:rsid w:val="00D9050D"/>
    <w:rsid w:val="00D913FB"/>
    <w:rsid w:val="00D92ED9"/>
    <w:rsid w:val="00D94C89"/>
    <w:rsid w:val="00D95C42"/>
    <w:rsid w:val="00D960EF"/>
    <w:rsid w:val="00D96332"/>
    <w:rsid w:val="00D977A9"/>
    <w:rsid w:val="00D97875"/>
    <w:rsid w:val="00DA2175"/>
    <w:rsid w:val="00DA22FA"/>
    <w:rsid w:val="00DA2A9D"/>
    <w:rsid w:val="00DA360F"/>
    <w:rsid w:val="00DA407D"/>
    <w:rsid w:val="00DA4A8A"/>
    <w:rsid w:val="00DA4EFA"/>
    <w:rsid w:val="00DA53A4"/>
    <w:rsid w:val="00DA5CD4"/>
    <w:rsid w:val="00DA6972"/>
    <w:rsid w:val="00DA7C7A"/>
    <w:rsid w:val="00DB2625"/>
    <w:rsid w:val="00DB60DC"/>
    <w:rsid w:val="00DC065D"/>
    <w:rsid w:val="00DC0C8A"/>
    <w:rsid w:val="00DC0E01"/>
    <w:rsid w:val="00DC2776"/>
    <w:rsid w:val="00DC2869"/>
    <w:rsid w:val="00DC3DA8"/>
    <w:rsid w:val="00DC5F61"/>
    <w:rsid w:val="00DC6510"/>
    <w:rsid w:val="00DC6769"/>
    <w:rsid w:val="00DC7FFB"/>
    <w:rsid w:val="00DD0BB1"/>
    <w:rsid w:val="00DD1B0D"/>
    <w:rsid w:val="00DD2163"/>
    <w:rsid w:val="00DD28F7"/>
    <w:rsid w:val="00DD4C6E"/>
    <w:rsid w:val="00DD5346"/>
    <w:rsid w:val="00DD63F6"/>
    <w:rsid w:val="00DD6660"/>
    <w:rsid w:val="00DD6678"/>
    <w:rsid w:val="00DD68D5"/>
    <w:rsid w:val="00DD7685"/>
    <w:rsid w:val="00DD7F32"/>
    <w:rsid w:val="00DE02B0"/>
    <w:rsid w:val="00DE0B61"/>
    <w:rsid w:val="00DE1677"/>
    <w:rsid w:val="00DE1A4D"/>
    <w:rsid w:val="00DE262B"/>
    <w:rsid w:val="00DE3A73"/>
    <w:rsid w:val="00DE41C7"/>
    <w:rsid w:val="00DE5465"/>
    <w:rsid w:val="00DE6587"/>
    <w:rsid w:val="00DE6956"/>
    <w:rsid w:val="00DE7F9E"/>
    <w:rsid w:val="00DF17DB"/>
    <w:rsid w:val="00DF635A"/>
    <w:rsid w:val="00DF793D"/>
    <w:rsid w:val="00E00E24"/>
    <w:rsid w:val="00E00F15"/>
    <w:rsid w:val="00E038DB"/>
    <w:rsid w:val="00E03975"/>
    <w:rsid w:val="00E0418F"/>
    <w:rsid w:val="00E0467E"/>
    <w:rsid w:val="00E11743"/>
    <w:rsid w:val="00E136EE"/>
    <w:rsid w:val="00E13F4E"/>
    <w:rsid w:val="00E141EE"/>
    <w:rsid w:val="00E148B4"/>
    <w:rsid w:val="00E15F6C"/>
    <w:rsid w:val="00E208DE"/>
    <w:rsid w:val="00E20D77"/>
    <w:rsid w:val="00E210AA"/>
    <w:rsid w:val="00E237A9"/>
    <w:rsid w:val="00E242B4"/>
    <w:rsid w:val="00E24C20"/>
    <w:rsid w:val="00E25DB7"/>
    <w:rsid w:val="00E263CA"/>
    <w:rsid w:val="00E264B3"/>
    <w:rsid w:val="00E27391"/>
    <w:rsid w:val="00E27BE1"/>
    <w:rsid w:val="00E3001D"/>
    <w:rsid w:val="00E3002C"/>
    <w:rsid w:val="00E3005D"/>
    <w:rsid w:val="00E30220"/>
    <w:rsid w:val="00E31D5B"/>
    <w:rsid w:val="00E32158"/>
    <w:rsid w:val="00E32334"/>
    <w:rsid w:val="00E327A4"/>
    <w:rsid w:val="00E34177"/>
    <w:rsid w:val="00E35448"/>
    <w:rsid w:val="00E35F05"/>
    <w:rsid w:val="00E36AE8"/>
    <w:rsid w:val="00E36E5B"/>
    <w:rsid w:val="00E37771"/>
    <w:rsid w:val="00E378B1"/>
    <w:rsid w:val="00E37EAF"/>
    <w:rsid w:val="00E41243"/>
    <w:rsid w:val="00E427B0"/>
    <w:rsid w:val="00E42C20"/>
    <w:rsid w:val="00E43268"/>
    <w:rsid w:val="00E43B37"/>
    <w:rsid w:val="00E43C33"/>
    <w:rsid w:val="00E45509"/>
    <w:rsid w:val="00E45514"/>
    <w:rsid w:val="00E455CF"/>
    <w:rsid w:val="00E45F9B"/>
    <w:rsid w:val="00E467E5"/>
    <w:rsid w:val="00E46B6F"/>
    <w:rsid w:val="00E501D4"/>
    <w:rsid w:val="00E542C2"/>
    <w:rsid w:val="00E57B58"/>
    <w:rsid w:val="00E57DEE"/>
    <w:rsid w:val="00E6004D"/>
    <w:rsid w:val="00E61D06"/>
    <w:rsid w:val="00E62AEE"/>
    <w:rsid w:val="00E646E8"/>
    <w:rsid w:val="00E64E81"/>
    <w:rsid w:val="00E65290"/>
    <w:rsid w:val="00E6596B"/>
    <w:rsid w:val="00E65D1D"/>
    <w:rsid w:val="00E65F42"/>
    <w:rsid w:val="00E67318"/>
    <w:rsid w:val="00E67357"/>
    <w:rsid w:val="00E67EA7"/>
    <w:rsid w:val="00E70DA7"/>
    <w:rsid w:val="00E72D7D"/>
    <w:rsid w:val="00E72F7D"/>
    <w:rsid w:val="00E734C9"/>
    <w:rsid w:val="00E74465"/>
    <w:rsid w:val="00E76B2B"/>
    <w:rsid w:val="00E80CC8"/>
    <w:rsid w:val="00E81228"/>
    <w:rsid w:val="00E81978"/>
    <w:rsid w:val="00E8208F"/>
    <w:rsid w:val="00E823A3"/>
    <w:rsid w:val="00E82E7E"/>
    <w:rsid w:val="00E830AB"/>
    <w:rsid w:val="00E84FD4"/>
    <w:rsid w:val="00E8563D"/>
    <w:rsid w:val="00E8699A"/>
    <w:rsid w:val="00E87641"/>
    <w:rsid w:val="00E904B6"/>
    <w:rsid w:val="00E94E69"/>
    <w:rsid w:val="00E96F19"/>
    <w:rsid w:val="00E97411"/>
    <w:rsid w:val="00E97489"/>
    <w:rsid w:val="00EA1BCC"/>
    <w:rsid w:val="00EA20ED"/>
    <w:rsid w:val="00EA2DB3"/>
    <w:rsid w:val="00EA4DB4"/>
    <w:rsid w:val="00EB0DC0"/>
    <w:rsid w:val="00EB283A"/>
    <w:rsid w:val="00EB4867"/>
    <w:rsid w:val="00EB585A"/>
    <w:rsid w:val="00EB595B"/>
    <w:rsid w:val="00EB6D16"/>
    <w:rsid w:val="00EB7FA6"/>
    <w:rsid w:val="00EC069F"/>
    <w:rsid w:val="00EC0ECC"/>
    <w:rsid w:val="00EC1435"/>
    <w:rsid w:val="00EC39F8"/>
    <w:rsid w:val="00EC478A"/>
    <w:rsid w:val="00EC479E"/>
    <w:rsid w:val="00EC6A63"/>
    <w:rsid w:val="00EC6C8B"/>
    <w:rsid w:val="00EC711C"/>
    <w:rsid w:val="00EC7FE4"/>
    <w:rsid w:val="00ED22A0"/>
    <w:rsid w:val="00ED2D95"/>
    <w:rsid w:val="00ED2DB8"/>
    <w:rsid w:val="00ED34B4"/>
    <w:rsid w:val="00ED6DDC"/>
    <w:rsid w:val="00ED7C91"/>
    <w:rsid w:val="00EE049E"/>
    <w:rsid w:val="00EE0C49"/>
    <w:rsid w:val="00EE170F"/>
    <w:rsid w:val="00EE47F4"/>
    <w:rsid w:val="00EE4C6C"/>
    <w:rsid w:val="00EE64C6"/>
    <w:rsid w:val="00EE7951"/>
    <w:rsid w:val="00EF0A1E"/>
    <w:rsid w:val="00EF19DA"/>
    <w:rsid w:val="00EF292C"/>
    <w:rsid w:val="00EF2A0C"/>
    <w:rsid w:val="00EF505D"/>
    <w:rsid w:val="00EF5C21"/>
    <w:rsid w:val="00EF6111"/>
    <w:rsid w:val="00EF6887"/>
    <w:rsid w:val="00F00360"/>
    <w:rsid w:val="00F022A4"/>
    <w:rsid w:val="00F06A46"/>
    <w:rsid w:val="00F07038"/>
    <w:rsid w:val="00F10D43"/>
    <w:rsid w:val="00F11889"/>
    <w:rsid w:val="00F11ED5"/>
    <w:rsid w:val="00F12030"/>
    <w:rsid w:val="00F125CE"/>
    <w:rsid w:val="00F12719"/>
    <w:rsid w:val="00F1304C"/>
    <w:rsid w:val="00F1524F"/>
    <w:rsid w:val="00F2169C"/>
    <w:rsid w:val="00F22EE1"/>
    <w:rsid w:val="00F2322C"/>
    <w:rsid w:val="00F23C83"/>
    <w:rsid w:val="00F2409E"/>
    <w:rsid w:val="00F24368"/>
    <w:rsid w:val="00F25191"/>
    <w:rsid w:val="00F259DB"/>
    <w:rsid w:val="00F26C99"/>
    <w:rsid w:val="00F271EA"/>
    <w:rsid w:val="00F27A69"/>
    <w:rsid w:val="00F311A1"/>
    <w:rsid w:val="00F3242F"/>
    <w:rsid w:val="00F33298"/>
    <w:rsid w:val="00F337A2"/>
    <w:rsid w:val="00F33DB7"/>
    <w:rsid w:val="00F34069"/>
    <w:rsid w:val="00F36B29"/>
    <w:rsid w:val="00F36DE8"/>
    <w:rsid w:val="00F372A1"/>
    <w:rsid w:val="00F37681"/>
    <w:rsid w:val="00F379B7"/>
    <w:rsid w:val="00F41DDC"/>
    <w:rsid w:val="00F42773"/>
    <w:rsid w:val="00F42889"/>
    <w:rsid w:val="00F42D42"/>
    <w:rsid w:val="00F43013"/>
    <w:rsid w:val="00F436A7"/>
    <w:rsid w:val="00F44359"/>
    <w:rsid w:val="00F446E0"/>
    <w:rsid w:val="00F4580B"/>
    <w:rsid w:val="00F462E1"/>
    <w:rsid w:val="00F46348"/>
    <w:rsid w:val="00F50C8A"/>
    <w:rsid w:val="00F50CC1"/>
    <w:rsid w:val="00F50CC6"/>
    <w:rsid w:val="00F522B3"/>
    <w:rsid w:val="00F525FA"/>
    <w:rsid w:val="00F532F4"/>
    <w:rsid w:val="00F537FF"/>
    <w:rsid w:val="00F574D3"/>
    <w:rsid w:val="00F60819"/>
    <w:rsid w:val="00F6118C"/>
    <w:rsid w:val="00F612F9"/>
    <w:rsid w:val="00F61FAD"/>
    <w:rsid w:val="00F621C4"/>
    <w:rsid w:val="00F62215"/>
    <w:rsid w:val="00F64C67"/>
    <w:rsid w:val="00F67C5B"/>
    <w:rsid w:val="00F67F23"/>
    <w:rsid w:val="00F71BCB"/>
    <w:rsid w:val="00F71BE7"/>
    <w:rsid w:val="00F71EB8"/>
    <w:rsid w:val="00F72838"/>
    <w:rsid w:val="00F729D4"/>
    <w:rsid w:val="00F73705"/>
    <w:rsid w:val="00F73D5D"/>
    <w:rsid w:val="00F7432E"/>
    <w:rsid w:val="00F77540"/>
    <w:rsid w:val="00F8056F"/>
    <w:rsid w:val="00F80794"/>
    <w:rsid w:val="00F85A6F"/>
    <w:rsid w:val="00F8611F"/>
    <w:rsid w:val="00F878BF"/>
    <w:rsid w:val="00F90902"/>
    <w:rsid w:val="00F91C0A"/>
    <w:rsid w:val="00F9341A"/>
    <w:rsid w:val="00F936CF"/>
    <w:rsid w:val="00F950B1"/>
    <w:rsid w:val="00F95281"/>
    <w:rsid w:val="00F97E19"/>
    <w:rsid w:val="00FA16AE"/>
    <w:rsid w:val="00FA1D5D"/>
    <w:rsid w:val="00FA4842"/>
    <w:rsid w:val="00FA7BFB"/>
    <w:rsid w:val="00FA7EA2"/>
    <w:rsid w:val="00FB286F"/>
    <w:rsid w:val="00FB3D0C"/>
    <w:rsid w:val="00FB4FF3"/>
    <w:rsid w:val="00FB518E"/>
    <w:rsid w:val="00FB5F74"/>
    <w:rsid w:val="00FB5F7C"/>
    <w:rsid w:val="00FB64ED"/>
    <w:rsid w:val="00FB6AC0"/>
    <w:rsid w:val="00FC0965"/>
    <w:rsid w:val="00FC2060"/>
    <w:rsid w:val="00FC276E"/>
    <w:rsid w:val="00FC3ACC"/>
    <w:rsid w:val="00FC54B3"/>
    <w:rsid w:val="00FC66D0"/>
    <w:rsid w:val="00FC6896"/>
    <w:rsid w:val="00FC6D26"/>
    <w:rsid w:val="00FC6D4E"/>
    <w:rsid w:val="00FC7E4A"/>
    <w:rsid w:val="00FD06C2"/>
    <w:rsid w:val="00FD248A"/>
    <w:rsid w:val="00FD2B6F"/>
    <w:rsid w:val="00FD4876"/>
    <w:rsid w:val="00FD4D87"/>
    <w:rsid w:val="00FD60F6"/>
    <w:rsid w:val="00FD69E9"/>
    <w:rsid w:val="00FE120A"/>
    <w:rsid w:val="00FE213F"/>
    <w:rsid w:val="00FE2477"/>
    <w:rsid w:val="00FE38FA"/>
    <w:rsid w:val="00FF2002"/>
    <w:rsid w:val="00FF7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B82883"/>
  <w15:chartTrackingRefBased/>
  <w15:docId w15:val="{582B71F0-D4F0-4F7E-BF4E-0BDCC46A7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2682E"/>
    <w:pPr>
      <w:jc w:val="both"/>
    </w:pPr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link w:val="NoSpacingChar"/>
    <w:uiPriority w:val="3"/>
    <w:qFormat/>
    <w:rsid w:val="00D2682E"/>
    <w:pPr>
      <w:ind w:firstLine="0"/>
      <w:jc w:val="both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  <w:style w:type="paragraph" w:customStyle="1" w:styleId="EndNoteBibliographyTitle">
    <w:name w:val="EndNote Bibliography Title"/>
    <w:basedOn w:val="Normal"/>
    <w:link w:val="EndNoteBibliographyTitleChar"/>
    <w:rsid w:val="00BC699A"/>
    <w:pPr>
      <w:jc w:val="center"/>
    </w:pPr>
    <w:rPr>
      <w:rFonts w:ascii="Times New Roman" w:hAnsi="Times New Roman" w:cs="Times New Roman"/>
      <w:noProof/>
    </w:rPr>
  </w:style>
  <w:style w:type="character" w:customStyle="1" w:styleId="NoSpacingChar">
    <w:name w:val="No Spacing Char"/>
    <w:aliases w:val="No Indent Char"/>
    <w:basedOn w:val="DefaultParagraphFont"/>
    <w:link w:val="NoSpacing"/>
    <w:uiPriority w:val="3"/>
    <w:rsid w:val="00D2682E"/>
  </w:style>
  <w:style w:type="character" w:customStyle="1" w:styleId="EndNoteBibliographyTitleChar">
    <w:name w:val="EndNote Bibliography Title Char"/>
    <w:basedOn w:val="NoSpacingChar"/>
    <w:link w:val="EndNoteBibliographyTitle"/>
    <w:rsid w:val="00BC699A"/>
    <w:rPr>
      <w:rFonts w:ascii="Times New Roman" w:hAnsi="Times New Roman" w:cs="Times New Roman"/>
      <w:noProof/>
      <w:kern w:val="24"/>
    </w:rPr>
  </w:style>
  <w:style w:type="paragraph" w:customStyle="1" w:styleId="EndNoteBibliography">
    <w:name w:val="EndNote Bibliography"/>
    <w:basedOn w:val="Normal"/>
    <w:link w:val="EndNoteBibliographyChar"/>
    <w:rsid w:val="00BC699A"/>
    <w:pPr>
      <w:spacing w:line="240" w:lineRule="auto"/>
      <w:jc w:val="center"/>
    </w:pPr>
    <w:rPr>
      <w:rFonts w:ascii="Times New Roman" w:hAnsi="Times New Roman" w:cs="Times New Roman"/>
      <w:noProof/>
    </w:rPr>
  </w:style>
  <w:style w:type="character" w:customStyle="1" w:styleId="EndNoteBibliographyChar">
    <w:name w:val="EndNote Bibliography Char"/>
    <w:basedOn w:val="NoSpacingChar"/>
    <w:link w:val="EndNoteBibliography"/>
    <w:rsid w:val="00BC699A"/>
    <w:rPr>
      <w:rFonts w:ascii="Times New Roman" w:hAnsi="Times New Roman" w:cs="Times New Roman"/>
      <w:noProof/>
      <w:kern w:val="24"/>
    </w:rPr>
  </w:style>
  <w:style w:type="character" w:styleId="Hyperlink">
    <w:name w:val="Hyperlink"/>
    <w:basedOn w:val="DefaultParagraphFont"/>
    <w:uiPriority w:val="99"/>
    <w:unhideWhenUsed/>
    <w:rsid w:val="009B5D44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5D44"/>
    <w:rPr>
      <w:color w:val="605E5C"/>
      <w:shd w:val="clear" w:color="auto" w:fill="E1DFDD"/>
    </w:rPr>
  </w:style>
  <w:style w:type="character" w:customStyle="1" w:styleId="c1">
    <w:name w:val="c1"/>
    <w:basedOn w:val="DefaultParagraphFont"/>
    <w:rsid w:val="00A40F02"/>
  </w:style>
  <w:style w:type="character" w:customStyle="1" w:styleId="kn">
    <w:name w:val="kn"/>
    <w:basedOn w:val="DefaultParagraphFont"/>
    <w:rsid w:val="00A40F02"/>
  </w:style>
  <w:style w:type="character" w:customStyle="1" w:styleId="nn">
    <w:name w:val="nn"/>
    <w:basedOn w:val="DefaultParagraphFont"/>
    <w:rsid w:val="00A40F02"/>
  </w:style>
  <w:style w:type="character" w:customStyle="1" w:styleId="k">
    <w:name w:val="k"/>
    <w:basedOn w:val="DefaultParagraphFont"/>
    <w:rsid w:val="00A40F02"/>
  </w:style>
  <w:style w:type="character" w:customStyle="1" w:styleId="n">
    <w:name w:val="n"/>
    <w:basedOn w:val="DefaultParagraphFont"/>
    <w:rsid w:val="00A40F02"/>
  </w:style>
  <w:style w:type="character" w:customStyle="1" w:styleId="o">
    <w:name w:val="o"/>
    <w:basedOn w:val="DefaultParagraphFont"/>
    <w:rsid w:val="00A40F02"/>
  </w:style>
  <w:style w:type="character" w:customStyle="1" w:styleId="p">
    <w:name w:val="p"/>
    <w:basedOn w:val="DefaultParagraphFont"/>
    <w:rsid w:val="00A40F02"/>
  </w:style>
  <w:style w:type="character" w:customStyle="1" w:styleId="s1">
    <w:name w:val="s1"/>
    <w:basedOn w:val="DefaultParagraphFont"/>
    <w:rsid w:val="00A40F02"/>
  </w:style>
  <w:style w:type="character" w:customStyle="1" w:styleId="sa">
    <w:name w:val="sa"/>
    <w:basedOn w:val="DefaultParagraphFont"/>
    <w:rsid w:val="00A40F02"/>
  </w:style>
  <w:style w:type="character" w:customStyle="1" w:styleId="kc">
    <w:name w:val="kc"/>
    <w:basedOn w:val="DefaultParagraphFont"/>
    <w:rsid w:val="00A40F02"/>
  </w:style>
  <w:style w:type="character" w:customStyle="1" w:styleId="mi">
    <w:name w:val="mi"/>
    <w:basedOn w:val="DefaultParagraphFont"/>
    <w:rsid w:val="00A40F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561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817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83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77835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73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666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1207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87622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29107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182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67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08395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460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57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6214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65478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82280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346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136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6961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659666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47379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417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51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4293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963158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706480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498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89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64822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54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57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365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21760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31753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520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63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2894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841961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21459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212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84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732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9462492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85543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637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49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6634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580331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95202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68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19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6280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937554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52189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470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17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3648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031617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59588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77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8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2423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733960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27948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220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60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6467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070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8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5844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694842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84972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790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95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4314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776638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11510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596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59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4707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681686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15005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33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01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1207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59941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7178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578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03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1659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282696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90932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98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5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5923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40096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93836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990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5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0146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979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7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5728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257939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760671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37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88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069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942102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20846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886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95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7406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05598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11555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786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83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2768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49134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917439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275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08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3140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45767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90595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660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99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4300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777043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709136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991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30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8385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20715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9170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92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963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52144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29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207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981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85776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21842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51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45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58528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540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4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6035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825301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24635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58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9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4952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24514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02741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76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22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194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3021072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34034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211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85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98609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88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78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6469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745796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27245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593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58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4115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01875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44819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76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922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6335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57328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05092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363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33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0350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020598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98768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283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0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4140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98720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47242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93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7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5676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0245218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53444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421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357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5592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30371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15359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30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2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60286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891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0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567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28670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07612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788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516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6046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71565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59822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396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15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4023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8244961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47123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216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83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9041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59015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72777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24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63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0415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74462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339077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523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385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4199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379004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68545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21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13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06165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393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38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8547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685224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09450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098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85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928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863579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96268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058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289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5582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4324150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87363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466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87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1152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893978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08151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29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2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3124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4276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65918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19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98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5456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061666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29431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6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22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2738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9229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6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3192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20388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98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91331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833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73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8899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14084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0359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1060661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1988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169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5640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4693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3722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83596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915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0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48854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769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36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027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74656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82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6859764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7119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9024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1048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5641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3230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50716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152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4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6308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9373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6794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4853747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147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380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8931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33874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1975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49144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031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91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8207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1067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7345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0570396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8892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1285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5884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7637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5140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25401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481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28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5212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879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85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2586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29318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781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9297170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1070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7423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1847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2689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86759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89649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16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1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1422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8206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641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9760848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7189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1709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6787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1876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62120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79851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09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45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3648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4552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248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1080441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3067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949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144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4010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60341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25813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82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64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2198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9878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380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9141376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456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5767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980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8521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0907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9640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667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07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550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56182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5442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9651559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9275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841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929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38949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6054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97970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529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04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4736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5145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169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2404109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9216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0647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1650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9903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3396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25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8154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81371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440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979179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7728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505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807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FCFCF"/>
                            <w:left w:val="single" w:sz="6" w:space="0" w:color="CFCFCF"/>
                            <w:bottom w:val="single" w:sz="6" w:space="0" w:color="CFCFCF"/>
                            <w:right w:val="single" w:sz="6" w:space="0" w:color="CFCFCF"/>
                          </w:divBdr>
                          <w:divsChild>
                            <w:div w:id="799374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855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5406290">
                                  <w:marLeft w:val="0"/>
                                  <w:marRight w:val="-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9213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9247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2376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0007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07856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85215107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43636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784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7836714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8118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797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263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FCFCF"/>
                            <w:left w:val="single" w:sz="6" w:space="0" w:color="CFCFCF"/>
                            <w:bottom w:val="single" w:sz="6" w:space="0" w:color="CFCFCF"/>
                            <w:right w:val="single" w:sz="6" w:space="0" w:color="CFCFCF"/>
                          </w:divBdr>
                          <w:divsChild>
                            <w:div w:id="1976830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658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2130901">
                                  <w:marLeft w:val="0"/>
                                  <w:marRight w:val="-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3937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5275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8753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48412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92825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23468783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247036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2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203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FCFCF"/>
                            <w:left w:val="single" w:sz="6" w:space="0" w:color="CFCFCF"/>
                            <w:bottom w:val="single" w:sz="6" w:space="0" w:color="CFCFCF"/>
                            <w:right w:val="single" w:sz="6" w:space="0" w:color="CFCFCF"/>
                          </w:divBdr>
                          <w:divsChild>
                            <w:div w:id="64426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99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8581911">
                                  <w:marLeft w:val="0"/>
                                  <w:marRight w:val="-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7670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3709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8240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24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7851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03122638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49456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120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810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FCFCF"/>
                            <w:left w:val="single" w:sz="6" w:space="0" w:color="CFCFCF"/>
                            <w:bottom w:val="single" w:sz="6" w:space="0" w:color="CFCFCF"/>
                            <w:right w:val="single" w:sz="6" w:space="0" w:color="CFCFCF"/>
                          </w:divBdr>
                          <w:divsChild>
                            <w:div w:id="1599874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1864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8065036">
                                  <w:marLeft w:val="0"/>
                                  <w:marRight w:val="-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5451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6495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6198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5057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6917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07685693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82832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83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271106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45150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737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04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FCFCF"/>
                            <w:left w:val="single" w:sz="6" w:space="0" w:color="CFCFCF"/>
                            <w:bottom w:val="single" w:sz="6" w:space="0" w:color="CFCFCF"/>
                            <w:right w:val="single" w:sz="6" w:space="0" w:color="CFCFCF"/>
                          </w:divBdr>
                          <w:divsChild>
                            <w:div w:id="1843231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2047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3670771">
                                  <w:marLeft w:val="0"/>
                                  <w:marRight w:val="-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6031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6536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1696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33204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2989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30564533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99681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515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677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FCFCF"/>
                            <w:left w:val="single" w:sz="6" w:space="0" w:color="CFCFCF"/>
                            <w:bottom w:val="single" w:sz="6" w:space="0" w:color="CFCFCF"/>
                            <w:right w:val="single" w:sz="6" w:space="0" w:color="CFCFCF"/>
                          </w:divBdr>
                          <w:divsChild>
                            <w:div w:id="1208420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050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1850669">
                                  <w:marLeft w:val="0"/>
                                  <w:marRight w:val="-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2305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2968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8187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06245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3205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4371958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756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99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112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FCFCF"/>
                            <w:left w:val="single" w:sz="6" w:space="0" w:color="CFCFCF"/>
                            <w:bottom w:val="single" w:sz="6" w:space="0" w:color="CFCFCF"/>
                            <w:right w:val="single" w:sz="6" w:space="0" w:color="CFCFCF"/>
                          </w:divBdr>
                          <w:divsChild>
                            <w:div w:id="49501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1381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203045">
                                  <w:marLeft w:val="0"/>
                                  <w:marRight w:val="-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8514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9645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3093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7240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21278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2468737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01768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00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980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FCFCF"/>
                            <w:left w:val="single" w:sz="6" w:space="0" w:color="CFCFCF"/>
                            <w:bottom w:val="single" w:sz="6" w:space="0" w:color="CFCFCF"/>
                            <w:right w:val="single" w:sz="6" w:space="0" w:color="CFCFCF"/>
                          </w:divBdr>
                          <w:divsChild>
                            <w:div w:id="1189291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310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1928332">
                                  <w:marLeft w:val="0"/>
                                  <w:marRight w:val="-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5206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88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4768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6049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53016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4935053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86031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964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651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FCFCF"/>
                            <w:left w:val="single" w:sz="6" w:space="0" w:color="CFCFCF"/>
                            <w:bottom w:val="single" w:sz="6" w:space="0" w:color="CFCFCF"/>
                            <w:right w:val="single" w:sz="6" w:space="0" w:color="CFCFCF"/>
                          </w:divBdr>
                          <w:divsChild>
                            <w:div w:id="717584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777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9928485">
                                  <w:marLeft w:val="0"/>
                                  <w:marRight w:val="-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3126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8978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1600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7647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45762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0816574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02547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596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1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FCFCF"/>
                            <w:left w:val="single" w:sz="6" w:space="0" w:color="CFCFCF"/>
                            <w:bottom w:val="single" w:sz="6" w:space="0" w:color="CFCFCF"/>
                            <w:right w:val="single" w:sz="6" w:space="0" w:color="CFCFCF"/>
                          </w:divBdr>
                          <w:divsChild>
                            <w:div w:id="1775176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362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0880007">
                                  <w:marLeft w:val="0"/>
                                  <w:marRight w:val="-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3173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4207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4340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44893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86608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96002337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84524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39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754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FCFCF"/>
                            <w:left w:val="single" w:sz="6" w:space="0" w:color="CFCFCF"/>
                            <w:bottom w:val="single" w:sz="6" w:space="0" w:color="CFCFCF"/>
                            <w:right w:val="single" w:sz="6" w:space="0" w:color="CFCFCF"/>
                          </w:divBdr>
                          <w:divsChild>
                            <w:div w:id="1180704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8126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7963923">
                                  <w:marLeft w:val="0"/>
                                  <w:marRight w:val="-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5114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6488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3286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25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74835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5715021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70204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22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2839159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37345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822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198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FCFCF"/>
                            <w:left w:val="single" w:sz="6" w:space="0" w:color="CFCFCF"/>
                            <w:bottom w:val="single" w:sz="6" w:space="0" w:color="CFCFCF"/>
                            <w:right w:val="single" w:sz="6" w:space="0" w:color="CFCFCF"/>
                          </w:divBdr>
                          <w:divsChild>
                            <w:div w:id="691567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5685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0534018">
                                  <w:marLeft w:val="0"/>
                                  <w:marRight w:val="-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1614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6478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7730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2664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66664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1599242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48852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74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254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FCFCF"/>
                            <w:left w:val="single" w:sz="6" w:space="0" w:color="CFCFCF"/>
                            <w:bottom w:val="single" w:sz="6" w:space="0" w:color="CFCFCF"/>
                            <w:right w:val="single" w:sz="6" w:space="0" w:color="CFCFCF"/>
                          </w:divBdr>
                          <w:divsChild>
                            <w:div w:id="1883907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2128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1090723">
                                  <w:marLeft w:val="0"/>
                                  <w:marRight w:val="-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094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4018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99530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6309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6112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57986042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861503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783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249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FCFCF"/>
                            <w:left w:val="single" w:sz="6" w:space="0" w:color="CFCFCF"/>
                            <w:bottom w:val="single" w:sz="6" w:space="0" w:color="CFCFCF"/>
                            <w:right w:val="single" w:sz="6" w:space="0" w:color="CFCFCF"/>
                          </w:divBdr>
                          <w:divsChild>
                            <w:div w:id="1654407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867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204252">
                                  <w:marLeft w:val="0"/>
                                  <w:marRight w:val="-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3860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6182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6223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0693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84051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45562515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46376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438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56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FCFCF"/>
                            <w:left w:val="single" w:sz="6" w:space="0" w:color="CFCFCF"/>
                            <w:bottom w:val="single" w:sz="6" w:space="0" w:color="CFCFCF"/>
                            <w:right w:val="single" w:sz="6" w:space="0" w:color="CFCFCF"/>
                          </w:divBdr>
                          <w:divsChild>
                            <w:div w:id="820342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9959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4160961">
                                  <w:marLeft w:val="0"/>
                                  <w:marRight w:val="-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699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661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1850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5952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04932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77916163">
              <w:marLeft w:val="0"/>
              <w:marRight w:val="0"/>
              <w:marTop w:val="0"/>
              <w:marBottom w:val="0"/>
              <w:divBdr>
                <w:top w:val="single" w:sz="6" w:space="4" w:color="ABABAB"/>
                <w:left w:val="single" w:sz="6" w:space="4" w:color="ABABAB"/>
                <w:bottom w:val="single" w:sz="6" w:space="4" w:color="ABABAB"/>
                <w:right w:val="single" w:sz="6" w:space="4" w:color="ABABAB"/>
              </w:divBdr>
              <w:divsChild>
                <w:div w:id="991566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046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666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FCFCF"/>
                            <w:left w:val="single" w:sz="6" w:space="0" w:color="CFCFCF"/>
                            <w:bottom w:val="single" w:sz="6" w:space="0" w:color="CFCFCF"/>
                            <w:right w:val="single" w:sz="6" w:space="0" w:color="CFCFCF"/>
                          </w:divBdr>
                          <w:divsChild>
                            <w:div w:id="1253903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6475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9524327">
                                  <w:marLeft w:val="0"/>
                                  <w:marRight w:val="-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6644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2168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6710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64266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27341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0044372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1708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99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539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FCFCF"/>
                            <w:left w:val="single" w:sz="6" w:space="0" w:color="CFCFCF"/>
                            <w:bottom w:val="single" w:sz="6" w:space="0" w:color="CFCFCF"/>
                            <w:right w:val="single" w:sz="6" w:space="0" w:color="CFCFCF"/>
                          </w:divBdr>
                          <w:divsChild>
                            <w:div w:id="2116900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5640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6238870">
                                  <w:marLeft w:val="0"/>
                                  <w:marRight w:val="-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0339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7920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36164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1189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14854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2684353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8762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1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8056397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55373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097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847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FCFCF"/>
                            <w:left w:val="single" w:sz="6" w:space="0" w:color="CFCFCF"/>
                            <w:bottom w:val="single" w:sz="6" w:space="0" w:color="CFCFCF"/>
                            <w:right w:val="single" w:sz="6" w:space="0" w:color="CFCFCF"/>
                          </w:divBdr>
                          <w:divsChild>
                            <w:div w:id="285741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8938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2061361">
                                  <w:marLeft w:val="0"/>
                                  <w:marRight w:val="-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4642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1971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3073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6496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09126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81695603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12587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79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752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FCFCF"/>
                            <w:left w:val="single" w:sz="6" w:space="0" w:color="CFCFCF"/>
                            <w:bottom w:val="single" w:sz="6" w:space="0" w:color="CFCFCF"/>
                            <w:right w:val="single" w:sz="6" w:space="0" w:color="CFCFCF"/>
                          </w:divBdr>
                          <w:divsChild>
                            <w:div w:id="1552814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1312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4520942">
                                  <w:marLeft w:val="0"/>
                                  <w:marRight w:val="-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2402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7989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6588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65452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68734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2821289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732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31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308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FCFCF"/>
                            <w:left w:val="single" w:sz="6" w:space="0" w:color="CFCFCF"/>
                            <w:bottom w:val="single" w:sz="6" w:space="0" w:color="CFCFCF"/>
                            <w:right w:val="single" w:sz="6" w:space="0" w:color="CFCFCF"/>
                          </w:divBdr>
                          <w:divsChild>
                            <w:div w:id="1561945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582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3079484">
                                  <w:marLeft w:val="0"/>
                                  <w:marRight w:val="-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7511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3097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2915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09923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4342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09358619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1004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738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08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FCFCF"/>
                            <w:left w:val="single" w:sz="6" w:space="0" w:color="CFCFCF"/>
                            <w:bottom w:val="single" w:sz="6" w:space="0" w:color="CFCFCF"/>
                            <w:right w:val="single" w:sz="6" w:space="0" w:color="CFCFCF"/>
                          </w:divBdr>
                          <w:divsChild>
                            <w:div w:id="21377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70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0646207">
                                  <w:marLeft w:val="0"/>
                                  <w:marRight w:val="-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5213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2115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1724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7232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7994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611162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85395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59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841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FCFCF"/>
                            <w:left w:val="single" w:sz="6" w:space="0" w:color="CFCFCF"/>
                            <w:bottom w:val="single" w:sz="6" w:space="0" w:color="CFCFCF"/>
                            <w:right w:val="single" w:sz="6" w:space="0" w:color="CFCFCF"/>
                          </w:divBdr>
                          <w:divsChild>
                            <w:div w:id="1818180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9065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7749551">
                                  <w:marLeft w:val="0"/>
                                  <w:marRight w:val="-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5319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7893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3975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7909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56247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91560765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40056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33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772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FCFCF"/>
                            <w:left w:val="single" w:sz="6" w:space="0" w:color="CFCFCF"/>
                            <w:bottom w:val="single" w:sz="6" w:space="0" w:color="CFCFCF"/>
                            <w:right w:val="single" w:sz="6" w:space="0" w:color="CFCFCF"/>
                          </w:divBdr>
                          <w:divsChild>
                            <w:div w:id="255287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9121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4163870">
                                  <w:marLeft w:val="0"/>
                                  <w:marRight w:val="-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5964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4762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7556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8373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59455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69311878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153909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762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432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FCFCF"/>
                            <w:left w:val="single" w:sz="6" w:space="0" w:color="CFCFCF"/>
                            <w:bottom w:val="single" w:sz="6" w:space="0" w:color="CFCFCF"/>
                            <w:right w:val="single" w:sz="6" w:space="0" w:color="CFCFCF"/>
                          </w:divBdr>
                          <w:divsChild>
                            <w:div w:id="1749036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8619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2457994">
                                  <w:marLeft w:val="0"/>
                                  <w:marRight w:val="-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508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9508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4857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2935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329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lilo\AppData\Roaming\Microsoft\Templates\APA%20style%20report%20(6th%20edition).dotx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867BE584-3C88-4080-B87E-2D9D12C67B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 style report (6th edition).dotx</Template>
  <TotalTime>11301</TotalTime>
  <Pages>10</Pages>
  <Words>1215</Words>
  <Characters>6928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Report</vt:lpstr>
    </vt:vector>
  </TitlesOfParts>
  <Company/>
  <LinksUpToDate>false</LinksUpToDate>
  <CharactersWithSpaces>8127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Report</dc:title>
  <dc:subject/>
  <dc:creator>林天泽</dc:creator>
  <cp:keywords/>
  <dc:description/>
  <cp:lastModifiedBy>Tianze LIN</cp:lastModifiedBy>
  <cp:revision>2561</cp:revision>
  <dcterms:created xsi:type="dcterms:W3CDTF">2018-09-15T13:28:00Z</dcterms:created>
  <dcterms:modified xsi:type="dcterms:W3CDTF">2019-10-16T06:56:00Z</dcterms:modified>
</cp:coreProperties>
</file>